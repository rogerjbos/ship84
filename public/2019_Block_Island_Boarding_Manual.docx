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9DA5F" w14:textId="198026DF" w:rsidR="00D077E9" w:rsidRDefault="00D1116D" w:rsidP="00D70D02">
      <w:r>
        <w:rPr>
          <w:noProof/>
        </w:rPr>
        <w:drawing>
          <wp:anchor distT="0" distB="0" distL="114300" distR="114300" simplePos="0" relativeHeight="251654144" behindDoc="1" locked="0" layoutInCell="1" allowOverlap="1" wp14:anchorId="4DC3A1E2" wp14:editId="0791C3F9">
            <wp:simplePos x="0" y="0"/>
            <wp:positionH relativeFrom="page">
              <wp:posOffset>1657350</wp:posOffset>
            </wp:positionH>
            <wp:positionV relativeFrom="page">
              <wp:posOffset>781050</wp:posOffset>
            </wp:positionV>
            <wp:extent cx="5953125" cy="66890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rotWithShape="1">
                    <a:blip r:embed="rId9">
                      <a:extLst>
                        <a:ext uri="{28A0092B-C50C-407E-A947-70E740481C1C}">
                          <a14:useLocalDpi xmlns:a14="http://schemas.microsoft.com/office/drawing/2010/main" val="0"/>
                        </a:ext>
                      </a:extLst>
                    </a:blip>
                    <a:srcRect r="11002"/>
                    <a:stretch/>
                  </pic:blipFill>
                  <pic:spPr bwMode="auto">
                    <a:xfrm>
                      <a:off x="0" y="0"/>
                      <a:ext cx="5953125" cy="668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045">
        <w:rPr>
          <w:noProof/>
        </w:rPr>
        <mc:AlternateContent>
          <mc:Choice Requires="wps">
            <w:drawing>
              <wp:anchor distT="0" distB="0" distL="114300" distR="114300" simplePos="0" relativeHeight="251658240" behindDoc="0" locked="0" layoutInCell="1" allowOverlap="1" wp14:anchorId="3794FD39" wp14:editId="7B4A8476">
                <wp:simplePos x="0" y="0"/>
                <wp:positionH relativeFrom="column">
                  <wp:posOffset>-1905</wp:posOffset>
                </wp:positionH>
                <wp:positionV relativeFrom="paragraph">
                  <wp:posOffset>-75565</wp:posOffset>
                </wp:positionV>
                <wp:extent cx="5578998" cy="266217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5578998" cy="2662177"/>
                        </a:xfrm>
                        <a:prstGeom prst="rect">
                          <a:avLst/>
                        </a:prstGeom>
                        <a:noFill/>
                        <a:ln w="6350">
                          <a:noFill/>
                        </a:ln>
                      </wps:spPr>
                      <wps:txbx>
                        <w:txbxContent>
                          <w:p w14:paraId="04612127" w14:textId="77777777" w:rsidR="007030C9" w:rsidRDefault="007030C9" w:rsidP="00D077E9">
                            <w:pPr>
                              <w:pStyle w:val="Title"/>
                            </w:pPr>
                            <w:r>
                              <w:t>SHIP 84</w:t>
                            </w:r>
                          </w:p>
                          <w:p w14:paraId="73A2F073" w14:textId="216005DB" w:rsidR="007030C9" w:rsidRPr="00CA0813" w:rsidRDefault="007030C9" w:rsidP="00D077E9">
                            <w:pPr>
                              <w:pStyle w:val="Title"/>
                              <w:rPr>
                                <w:sz w:val="56"/>
                              </w:rPr>
                            </w:pPr>
                            <w:r w:rsidRPr="00CA0813">
                              <w:rPr>
                                <w:sz w:val="56"/>
                              </w:rPr>
                              <w:t>BLOCK ISLAND</w:t>
                            </w:r>
                          </w:p>
                          <w:p w14:paraId="4CEF69CE" w14:textId="314EE5D4" w:rsidR="007030C9" w:rsidRDefault="007030C9" w:rsidP="00D077E9">
                            <w:pPr>
                              <w:pStyle w:val="Title"/>
                              <w:spacing w:after="0"/>
                              <w:rPr>
                                <w:sz w:val="56"/>
                              </w:rPr>
                            </w:pPr>
                            <w:r w:rsidRPr="00CA0813">
                              <w:rPr>
                                <w:sz w:val="56"/>
                              </w:rPr>
                              <w:t>201</w:t>
                            </w:r>
                            <w:r w:rsidR="00611000">
                              <w:rPr>
                                <w:sz w:val="56"/>
                              </w:rPr>
                              <w:t>9</w:t>
                            </w:r>
                          </w:p>
                          <w:p w14:paraId="7BCD53A2" w14:textId="0F0E6D15" w:rsidR="007030C9" w:rsidRPr="00D86945" w:rsidRDefault="007030C9" w:rsidP="00D077E9">
                            <w:pPr>
                              <w:pStyle w:val="Title"/>
                              <w:spacing w:after="0"/>
                            </w:pPr>
                            <w:r>
                              <w:rPr>
                                <w:sz w:val="56"/>
                              </w:rPr>
                              <w:t>Boarding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94FD39" id="_x0000_t202" coordsize="21600,21600" o:spt="202" path="m,l,21600r21600,l21600,xe">
                <v:stroke joinstyle="miter"/>
                <v:path gradientshapeok="t" o:connecttype="rect"/>
              </v:shapetype>
              <v:shape id="Text Box 8" o:spid="_x0000_s1026" type="#_x0000_t202" style="position:absolute;margin-left:-.15pt;margin-top:-5.95pt;width:439.3pt;height:209.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" filled="f" stroked="f" strokeweight=".5pt">
                <v:textbox>
                  <w:txbxContent>
                    <w:p w14:paraId="04612127" w14:textId="77777777" w:rsidR="007030C9" w:rsidRDefault="007030C9" w:rsidP="00D077E9">
                      <w:pPr>
                        <w:pStyle w:val="Title"/>
                      </w:pPr>
                      <w:r>
                        <w:t>SHIP 84</w:t>
                      </w:r>
                    </w:p>
                    <w:p w14:paraId="73A2F073" w14:textId="216005DB" w:rsidR="007030C9" w:rsidRPr="00CA0813" w:rsidRDefault="007030C9" w:rsidP="00D077E9">
                      <w:pPr>
                        <w:pStyle w:val="Title"/>
                        <w:rPr>
                          <w:sz w:val="56"/>
                        </w:rPr>
                      </w:pPr>
                      <w:r w:rsidRPr="00CA0813">
                        <w:rPr>
                          <w:sz w:val="56"/>
                        </w:rPr>
                        <w:t>BLOCK ISLAND</w:t>
                      </w:r>
                    </w:p>
                    <w:p w14:paraId="4CEF69CE" w14:textId="314EE5D4" w:rsidR="007030C9" w:rsidRDefault="007030C9" w:rsidP="00D077E9">
                      <w:pPr>
                        <w:pStyle w:val="Title"/>
                        <w:spacing w:after="0"/>
                        <w:rPr>
                          <w:sz w:val="56"/>
                        </w:rPr>
                      </w:pPr>
                      <w:r w:rsidRPr="00CA0813">
                        <w:rPr>
                          <w:sz w:val="56"/>
                        </w:rPr>
                        <w:t>201</w:t>
                      </w:r>
                      <w:r w:rsidR="00611000">
                        <w:rPr>
                          <w:sz w:val="56"/>
                        </w:rPr>
                        <w:t>9</w:t>
                      </w:r>
                    </w:p>
                    <w:p w14:paraId="7BCD53A2" w14:textId="0F0E6D15" w:rsidR="007030C9" w:rsidRPr="00D86945" w:rsidRDefault="007030C9" w:rsidP="00D077E9">
                      <w:pPr>
                        <w:pStyle w:val="Title"/>
                        <w:spacing w:after="0"/>
                      </w:pPr>
                      <w:r>
                        <w:rPr>
                          <w:sz w:val="56"/>
                        </w:rPr>
                        <w:t>Boarding Manual</w:t>
                      </w:r>
                    </w:p>
                  </w:txbxContent>
                </v:textbox>
              </v:shape>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8497BC5" w14:textId="77777777" w:rsidTr="00D077E9">
        <w:trPr>
          <w:trHeight w:val="1894"/>
        </w:trPr>
        <w:tc>
          <w:tcPr>
            <w:tcW w:w="5580" w:type="dxa"/>
            <w:tcBorders>
              <w:top w:val="nil"/>
              <w:left w:val="nil"/>
              <w:bottom w:val="nil"/>
              <w:right w:val="nil"/>
            </w:tcBorders>
          </w:tcPr>
          <w:p w14:paraId="03EB5877" w14:textId="17380EE3" w:rsidR="00D077E9" w:rsidRDefault="00D077E9" w:rsidP="00D077E9"/>
          <w:p w14:paraId="76AD7AB5" w14:textId="77777777" w:rsidR="00D077E9" w:rsidRDefault="00D077E9" w:rsidP="00D077E9"/>
        </w:tc>
      </w:tr>
      <w:tr w:rsidR="00D077E9" w14:paraId="3D79D6BB" w14:textId="77777777" w:rsidTr="00D077E9">
        <w:trPr>
          <w:trHeight w:val="7636"/>
        </w:trPr>
        <w:tc>
          <w:tcPr>
            <w:tcW w:w="5580" w:type="dxa"/>
            <w:tcBorders>
              <w:top w:val="nil"/>
              <w:left w:val="nil"/>
              <w:bottom w:val="nil"/>
              <w:right w:val="nil"/>
            </w:tcBorders>
          </w:tcPr>
          <w:p w14:paraId="361E24E3" w14:textId="3D9A3123" w:rsidR="00D077E9" w:rsidRDefault="00B001BA" w:rsidP="00D077E9">
            <w:pPr>
              <w:rPr>
                <w:noProof/>
              </w:rPr>
            </w:pPr>
            <w:r>
              <w:rPr>
                <w:noProof/>
              </w:rPr>
              <mc:AlternateContent>
                <mc:Choice Requires="wps">
                  <w:drawing>
                    <wp:anchor distT="0" distB="0" distL="114300" distR="114300" simplePos="0" relativeHeight="251661312" behindDoc="0" locked="0" layoutInCell="1" allowOverlap="1" wp14:anchorId="3EA5372B" wp14:editId="1B146EB6">
                      <wp:simplePos x="0" y="0"/>
                      <wp:positionH relativeFrom="column">
                        <wp:posOffset>59055</wp:posOffset>
                      </wp:positionH>
                      <wp:positionV relativeFrom="paragraph">
                        <wp:posOffset>1037461</wp:posOffset>
                      </wp:positionV>
                      <wp:extent cx="2343150" cy="3752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343150" cy="3752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DEC69" w14:textId="67187E92" w:rsidR="007030C9" w:rsidRDefault="00A7162A">
                                  <w:r>
                                    <w:t>July 7-14 2019</w:t>
                                  </w:r>
                                </w:p>
                                <w:p w14:paraId="637F6067" w14:textId="77777777" w:rsidR="007030C9" w:rsidRDefault="007030C9"/>
                                <w:p w14:paraId="4F9D6EE9" w14:textId="77777777" w:rsidR="007030C9" w:rsidRPr="00B001BA" w:rsidRDefault="007030C9" w:rsidP="00B001BA">
                                  <w:pPr>
                                    <w:rPr>
                                      <w:sz w:val="24"/>
                                    </w:rPr>
                                  </w:pPr>
                                  <w:r w:rsidRPr="00B001BA">
                                    <w:rPr>
                                      <w:sz w:val="24"/>
                                    </w:rPr>
                                    <w:t>For Register Scouts</w:t>
                                  </w:r>
                                </w:p>
                                <w:p w14:paraId="240E318F" w14:textId="6B869B4D" w:rsidR="007030C9" w:rsidRDefault="007030C9" w:rsidP="00B001BA">
                                  <w:pPr>
                                    <w:rPr>
                                      <w:sz w:val="24"/>
                                    </w:rPr>
                                  </w:pPr>
                                  <w:r w:rsidRPr="00B001BA">
                                    <w:rPr>
                                      <w:sz w:val="24"/>
                                    </w:rPr>
                                    <w:t xml:space="preserve">Coed Ages 14 </w:t>
                                  </w:r>
                                  <w:r>
                                    <w:rPr>
                                      <w:sz w:val="24"/>
                                    </w:rPr>
                                    <w:t>–</w:t>
                                  </w:r>
                                  <w:r w:rsidRPr="00B001BA">
                                    <w:rPr>
                                      <w:sz w:val="24"/>
                                    </w:rPr>
                                    <w:t xml:space="preserve"> 21</w:t>
                                  </w:r>
                                </w:p>
                                <w:p w14:paraId="419AFC14" w14:textId="77777777" w:rsidR="007030C9" w:rsidRDefault="007030C9" w:rsidP="00B001BA">
                                  <w:pPr>
                                    <w:rPr>
                                      <w:sz w:val="24"/>
                                    </w:rPr>
                                  </w:pPr>
                                </w:p>
                                <w:p w14:paraId="71C55285" w14:textId="07644958" w:rsidR="007030C9" w:rsidRDefault="007030C9" w:rsidP="00B001BA">
                                  <w:pPr>
                                    <w:rPr>
                                      <w:sz w:val="24"/>
                                    </w:rPr>
                                  </w:pPr>
                                  <w:r>
                                    <w:rPr>
                                      <w:sz w:val="24"/>
                                    </w:rPr>
                                    <w:t>Capacity: 6 scouts</w:t>
                                  </w:r>
                                </w:p>
                                <w:p w14:paraId="39FBAE8E" w14:textId="77777777" w:rsidR="007030C9" w:rsidRDefault="007030C9" w:rsidP="00B001BA">
                                  <w:pPr>
                                    <w:rPr>
                                      <w:sz w:val="24"/>
                                    </w:rPr>
                                  </w:pPr>
                                </w:p>
                                <w:p w14:paraId="2D5E5A96" w14:textId="77777777" w:rsidR="007030C9" w:rsidRDefault="007030C9" w:rsidP="00B001BA">
                                  <w:pPr>
                                    <w:rPr>
                                      <w:sz w:val="24"/>
                                    </w:rPr>
                                  </w:pPr>
                                </w:p>
                                <w:p w14:paraId="17C5E704" w14:textId="69A08453" w:rsidR="007030C9" w:rsidRDefault="00CB029A" w:rsidP="00B001BA">
                                  <w:pPr>
                                    <w:rPr>
                                      <w:sz w:val="24"/>
                                    </w:rPr>
                                  </w:pPr>
                                  <w:r>
                                    <w:rPr>
                                      <w:sz w:val="24"/>
                                    </w:rPr>
                                    <w:t>Fee: $4</w:t>
                                  </w:r>
                                  <w:r w:rsidR="00611000">
                                    <w:rPr>
                                      <w:sz w:val="24"/>
                                    </w:rPr>
                                    <w:t>70</w:t>
                                  </w:r>
                                  <w:r w:rsidR="007030C9">
                                    <w:rPr>
                                      <w:sz w:val="24"/>
                                    </w:rPr>
                                    <w:t>.</w:t>
                                  </w:r>
                                  <w:r w:rsidR="007030C9" w:rsidRPr="00B001BA">
                                    <w:rPr>
                                      <w:sz w:val="24"/>
                                      <w:vertAlign w:val="superscript"/>
                                    </w:rPr>
                                    <w:t>00</w:t>
                                  </w:r>
                                </w:p>
                                <w:p w14:paraId="28A247AE" w14:textId="5371CE81" w:rsidR="007030C9" w:rsidRDefault="007030C9" w:rsidP="00B001BA">
                                  <w:pPr>
                                    <w:rPr>
                                      <w:sz w:val="24"/>
                                    </w:rPr>
                                  </w:pPr>
                                  <w:r>
                                    <w:rPr>
                                      <w:sz w:val="24"/>
                                    </w:rPr>
                                    <w:t>Registration Deadline:</w:t>
                                  </w:r>
                                </w:p>
                                <w:p w14:paraId="066E6052" w14:textId="0AAA0094" w:rsidR="007030C9" w:rsidRDefault="0055373A" w:rsidP="00B001BA">
                                  <w:pPr>
                                    <w:rPr>
                                      <w:sz w:val="24"/>
                                    </w:rPr>
                                  </w:pPr>
                                  <w:r>
                                    <w:rPr>
                                      <w:sz w:val="24"/>
                                    </w:rPr>
                                    <w:t>May</w:t>
                                  </w:r>
                                  <w:r w:rsidR="00794841">
                                    <w:rPr>
                                      <w:sz w:val="24"/>
                                    </w:rPr>
                                    <w:t xml:space="preserve"> </w:t>
                                  </w:r>
                                  <w:r w:rsidR="00E97CA5">
                                    <w:rPr>
                                      <w:sz w:val="24"/>
                                    </w:rPr>
                                    <w:t>31</w:t>
                                  </w:r>
                                  <w:r w:rsidR="00C633D7">
                                    <w:rPr>
                                      <w:sz w:val="24"/>
                                    </w:rPr>
                                    <w:t>,</w:t>
                                  </w:r>
                                  <w:r w:rsidR="007030C9">
                                    <w:rPr>
                                      <w:sz w:val="24"/>
                                    </w:rPr>
                                    <w:t xml:space="preserve"> 201</w:t>
                                  </w:r>
                                  <w:r w:rsidR="00A7162A">
                                    <w:rPr>
                                      <w:sz w:val="24"/>
                                    </w:rPr>
                                    <w:t>9</w:t>
                                  </w:r>
                                </w:p>
                                <w:p w14:paraId="606C9B9F" w14:textId="77777777" w:rsidR="007030C9" w:rsidRDefault="007030C9" w:rsidP="00B001BA">
                                  <w:pPr>
                                    <w:rPr>
                                      <w:sz w:val="24"/>
                                    </w:rPr>
                                  </w:pPr>
                                </w:p>
                                <w:p w14:paraId="10F4287F" w14:textId="77777777" w:rsidR="007030C9" w:rsidRDefault="007030C9" w:rsidP="00B001BA">
                                  <w:pPr>
                                    <w:rPr>
                                      <w:sz w:val="24"/>
                                    </w:rPr>
                                  </w:pPr>
                                </w:p>
                                <w:p w14:paraId="1723F321" w14:textId="77777777" w:rsidR="007030C9" w:rsidRPr="00B001BA" w:rsidRDefault="007030C9" w:rsidP="00B001BA">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5372B" id="Text Box 9" o:spid="_x0000_s1027" type="#_x0000_t202" style="position:absolute;margin-left:4.65pt;margin-top:81.7pt;width:184.5pt;height: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" fillcolor="white [3201]" stroked="f" strokeweight=".5pt">
                      <v:textbox>
                        <w:txbxContent>
                          <w:p w14:paraId="7DFDEC69" w14:textId="67187E92" w:rsidR="007030C9" w:rsidRDefault="00A7162A">
                            <w:r>
                              <w:t>July 7-14 2019</w:t>
                            </w:r>
                          </w:p>
                          <w:p w14:paraId="637F6067" w14:textId="77777777" w:rsidR="007030C9" w:rsidRDefault="007030C9"/>
                          <w:p w14:paraId="4F9D6EE9" w14:textId="77777777" w:rsidR="007030C9" w:rsidRPr="00B001BA" w:rsidRDefault="007030C9" w:rsidP="00B001BA">
                            <w:pPr>
                              <w:rPr>
                                <w:sz w:val="24"/>
                              </w:rPr>
                            </w:pPr>
                            <w:r w:rsidRPr="00B001BA">
                              <w:rPr>
                                <w:sz w:val="24"/>
                              </w:rPr>
                              <w:t>For Register Scouts</w:t>
                            </w:r>
                          </w:p>
                          <w:p w14:paraId="240E318F" w14:textId="6B869B4D" w:rsidR="007030C9" w:rsidRDefault="007030C9" w:rsidP="00B001BA">
                            <w:pPr>
                              <w:rPr>
                                <w:sz w:val="24"/>
                              </w:rPr>
                            </w:pPr>
                            <w:r w:rsidRPr="00B001BA">
                              <w:rPr>
                                <w:sz w:val="24"/>
                              </w:rPr>
                              <w:t xml:space="preserve">Coed Ages 14 </w:t>
                            </w:r>
                            <w:r>
                              <w:rPr>
                                <w:sz w:val="24"/>
                              </w:rPr>
                              <w:t>–</w:t>
                            </w:r>
                            <w:r w:rsidRPr="00B001BA">
                              <w:rPr>
                                <w:sz w:val="24"/>
                              </w:rPr>
                              <w:t xml:space="preserve"> 21</w:t>
                            </w:r>
                          </w:p>
                          <w:p w14:paraId="419AFC14" w14:textId="77777777" w:rsidR="007030C9" w:rsidRDefault="007030C9" w:rsidP="00B001BA">
                            <w:pPr>
                              <w:rPr>
                                <w:sz w:val="24"/>
                              </w:rPr>
                            </w:pPr>
                          </w:p>
                          <w:p w14:paraId="71C55285" w14:textId="07644958" w:rsidR="007030C9" w:rsidRDefault="007030C9" w:rsidP="00B001BA">
                            <w:pPr>
                              <w:rPr>
                                <w:sz w:val="24"/>
                              </w:rPr>
                            </w:pPr>
                            <w:r>
                              <w:rPr>
                                <w:sz w:val="24"/>
                              </w:rPr>
                              <w:t>Capacity: 6 scouts</w:t>
                            </w:r>
                          </w:p>
                          <w:p w14:paraId="39FBAE8E" w14:textId="77777777" w:rsidR="007030C9" w:rsidRDefault="007030C9" w:rsidP="00B001BA">
                            <w:pPr>
                              <w:rPr>
                                <w:sz w:val="24"/>
                              </w:rPr>
                            </w:pPr>
                          </w:p>
                          <w:p w14:paraId="2D5E5A96" w14:textId="77777777" w:rsidR="007030C9" w:rsidRDefault="007030C9" w:rsidP="00B001BA">
                            <w:pPr>
                              <w:rPr>
                                <w:sz w:val="24"/>
                              </w:rPr>
                            </w:pPr>
                          </w:p>
                          <w:p w14:paraId="17C5E704" w14:textId="69A08453" w:rsidR="007030C9" w:rsidRDefault="00CB029A" w:rsidP="00B001BA">
                            <w:pPr>
                              <w:rPr>
                                <w:sz w:val="24"/>
                              </w:rPr>
                            </w:pPr>
                            <w:r>
                              <w:rPr>
                                <w:sz w:val="24"/>
                              </w:rPr>
                              <w:t>Fee: $4</w:t>
                            </w:r>
                            <w:r w:rsidR="00611000">
                              <w:rPr>
                                <w:sz w:val="24"/>
                              </w:rPr>
                              <w:t>70</w:t>
                            </w:r>
                            <w:r w:rsidR="007030C9">
                              <w:rPr>
                                <w:sz w:val="24"/>
                              </w:rPr>
                              <w:t>.</w:t>
                            </w:r>
                            <w:r w:rsidR="007030C9" w:rsidRPr="00B001BA">
                              <w:rPr>
                                <w:sz w:val="24"/>
                                <w:vertAlign w:val="superscript"/>
                              </w:rPr>
                              <w:t>00</w:t>
                            </w:r>
                          </w:p>
                          <w:p w14:paraId="28A247AE" w14:textId="5371CE81" w:rsidR="007030C9" w:rsidRDefault="007030C9" w:rsidP="00B001BA">
                            <w:pPr>
                              <w:rPr>
                                <w:sz w:val="24"/>
                              </w:rPr>
                            </w:pPr>
                            <w:r>
                              <w:rPr>
                                <w:sz w:val="24"/>
                              </w:rPr>
                              <w:t>Registration Deadline:</w:t>
                            </w:r>
                          </w:p>
                          <w:p w14:paraId="066E6052" w14:textId="0AAA0094" w:rsidR="007030C9" w:rsidRDefault="0055373A" w:rsidP="00B001BA">
                            <w:pPr>
                              <w:rPr>
                                <w:sz w:val="24"/>
                              </w:rPr>
                            </w:pPr>
                            <w:r>
                              <w:rPr>
                                <w:sz w:val="24"/>
                              </w:rPr>
                              <w:t>May</w:t>
                            </w:r>
                            <w:r w:rsidR="00794841">
                              <w:rPr>
                                <w:sz w:val="24"/>
                              </w:rPr>
                              <w:t xml:space="preserve"> </w:t>
                            </w:r>
                            <w:r w:rsidR="00E97CA5">
                              <w:rPr>
                                <w:sz w:val="24"/>
                              </w:rPr>
                              <w:t>31</w:t>
                            </w:r>
                            <w:r w:rsidR="00C633D7">
                              <w:rPr>
                                <w:sz w:val="24"/>
                              </w:rPr>
                              <w:t>,</w:t>
                            </w:r>
                            <w:r w:rsidR="007030C9">
                              <w:rPr>
                                <w:sz w:val="24"/>
                              </w:rPr>
                              <w:t xml:space="preserve"> 201</w:t>
                            </w:r>
                            <w:r w:rsidR="00A7162A">
                              <w:rPr>
                                <w:sz w:val="24"/>
                              </w:rPr>
                              <w:t>9</w:t>
                            </w:r>
                          </w:p>
                          <w:p w14:paraId="606C9B9F" w14:textId="77777777" w:rsidR="007030C9" w:rsidRDefault="007030C9" w:rsidP="00B001BA">
                            <w:pPr>
                              <w:rPr>
                                <w:sz w:val="24"/>
                              </w:rPr>
                            </w:pPr>
                          </w:p>
                          <w:p w14:paraId="10F4287F" w14:textId="77777777" w:rsidR="007030C9" w:rsidRDefault="007030C9" w:rsidP="00B001BA">
                            <w:pPr>
                              <w:rPr>
                                <w:sz w:val="24"/>
                              </w:rPr>
                            </w:pPr>
                          </w:p>
                          <w:p w14:paraId="1723F321" w14:textId="77777777" w:rsidR="007030C9" w:rsidRPr="00B001BA" w:rsidRDefault="007030C9" w:rsidP="00B001BA">
                            <w:pPr>
                              <w:rPr>
                                <w:sz w:val="24"/>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710B1BB" wp14:editId="06E3FC0B">
                      <wp:simplePos x="0" y="0"/>
                      <wp:positionH relativeFrom="column">
                        <wp:posOffset>114300</wp:posOffset>
                      </wp:positionH>
                      <wp:positionV relativeFrom="paragraph">
                        <wp:posOffset>845820</wp:posOffset>
                      </wp:positionV>
                      <wp:extent cx="1390650"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D1419" id="Straight Connector 5" o:spid="_x0000_s1026" alt="text divider"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pt,66.6pt" to="118.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" strokecolor="#454545 [3215]" strokeweight="3pt"/>
                  </w:pict>
                </mc:Fallback>
              </mc:AlternateContent>
            </w:r>
            <w:r w:rsidR="00A61045">
              <w:rPr>
                <w:noProof/>
              </w:rPr>
              <mc:AlternateContent>
                <mc:Choice Requires="wps">
                  <w:drawing>
                    <wp:anchor distT="0" distB="0" distL="114300" distR="114300" simplePos="0" relativeHeight="251656192" behindDoc="1" locked="0" layoutInCell="1" allowOverlap="1" wp14:anchorId="0C087D2C" wp14:editId="7348ED56">
                      <wp:simplePos x="0" y="0"/>
                      <wp:positionH relativeFrom="column">
                        <wp:posOffset>-83820</wp:posOffset>
                      </wp:positionH>
                      <wp:positionV relativeFrom="page">
                        <wp:posOffset>964565</wp:posOffset>
                      </wp:positionV>
                      <wp:extent cx="2581275" cy="5734050"/>
                      <wp:effectExtent l="0" t="0" r="952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2581275" cy="5734050"/>
                              </a:xfrm>
                              <a:prstGeom prst="rect">
                                <a:avLst/>
                              </a:prstGeom>
                              <a:solidFill>
                                <a:schemeClr val="bg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3B1D2" id="Rectangle 3" o:spid="_x0000_s1026" alt="white rectangle for text on cover" style="position:absolute;margin-left:-6.6pt;margin-top:75.95pt;width:203.25pt;height:4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" fillcolor="white [3212]" stroked="f" strokeweight="1pt">
                      <w10:wrap anchory="page"/>
                    </v:rect>
                  </w:pict>
                </mc:Fallback>
              </mc:AlternateContent>
            </w:r>
          </w:p>
        </w:tc>
      </w:tr>
      <w:tr w:rsidR="00D077E9" w14:paraId="290DF215" w14:textId="77777777" w:rsidTr="00D077E9">
        <w:trPr>
          <w:trHeight w:val="2171"/>
        </w:trPr>
        <w:tc>
          <w:tcPr>
            <w:tcW w:w="5580" w:type="dxa"/>
            <w:tcBorders>
              <w:top w:val="nil"/>
              <w:left w:val="nil"/>
              <w:bottom w:val="nil"/>
              <w:right w:val="nil"/>
            </w:tcBorders>
          </w:tcPr>
          <w:p w14:paraId="062F9B9B" w14:textId="56152168" w:rsidR="00D077E9" w:rsidRDefault="00D077E9" w:rsidP="00D077E9"/>
          <w:p w14:paraId="6B712A5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D5BB11D" wp14:editId="4FC5F70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61A3E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454545 [3215]" strokeweight="3pt">
                      <w10:anchorlock/>
                    </v:line>
                  </w:pict>
                </mc:Fallback>
              </mc:AlternateContent>
            </w:r>
          </w:p>
          <w:p w14:paraId="6F729C81" w14:textId="77777777" w:rsidR="00D077E9" w:rsidRDefault="00D077E9" w:rsidP="00D077E9">
            <w:pPr>
              <w:rPr>
                <w:noProof/>
                <w:sz w:val="10"/>
                <w:szCs w:val="10"/>
              </w:rPr>
            </w:pPr>
          </w:p>
          <w:p w14:paraId="1AEAEA97" w14:textId="77777777" w:rsidR="00D077E9" w:rsidRDefault="00D077E9" w:rsidP="00D077E9">
            <w:pPr>
              <w:rPr>
                <w:noProof/>
                <w:sz w:val="10"/>
                <w:szCs w:val="10"/>
              </w:rPr>
            </w:pPr>
          </w:p>
          <w:p w14:paraId="413661B8" w14:textId="2DFA4088" w:rsidR="00D077E9" w:rsidRDefault="00BB64C5" w:rsidP="00D077E9">
            <w:sdt>
              <w:sdtPr>
                <w:id w:val="-1740469667"/>
                <w:placeholder>
                  <w:docPart w:val="4F246F3B750C453F8C2AB7A1C7DB1947"/>
                </w:placeholder>
                <w15:appearance w15:val="hidden"/>
              </w:sdtPr>
              <w:sdtEndPr/>
              <w:sdtContent>
                <w:r w:rsidR="00D30B68">
                  <w:t>Sea Scout Ship 84</w:t>
                </w:r>
              </w:sdtContent>
            </w:sdt>
          </w:p>
          <w:p w14:paraId="5E4FB8E4" w14:textId="07481084" w:rsidR="00D077E9" w:rsidRDefault="00D30B68" w:rsidP="00D077E9">
            <w:r>
              <w:t>Contact:</w:t>
            </w:r>
            <w:r w:rsidR="00D077E9">
              <w:t xml:space="preserve"> </w:t>
            </w:r>
            <w:sdt>
              <w:sdtPr>
                <w:alias w:val="Your Name"/>
                <w:tag w:val="Your Name"/>
                <w:id w:val="-180584491"/>
                <w:placeholder>
                  <w:docPart w:val="C9BFFA75F73846A192437991023AA3F7"/>
                </w:placeholder>
                <w:dataBinding w:prefixMappings="xmlns:ns0='http://schemas.microsoft.com/office/2006/coverPageProps' " w:xpath="/ns0:CoverPageProperties[1]/ns0:CompanyFax[1]" w:storeItemID="{55AF091B-3C7A-41E3-B477-F2FDAA23CFDA}"/>
                <w15:appearance w15:val="hidden"/>
                <w:text w:multiLine="1"/>
              </w:sdtPr>
              <w:sdtEndPr/>
              <w:sdtContent>
                <w:r>
                  <w:br/>
                  <w:t>Skipper Erol Eyikan</w:t>
                </w:r>
                <w:r>
                  <w:br/>
                  <w:t>eroleyikan@hotmail.com</w:t>
                </w:r>
              </w:sdtContent>
            </w:sdt>
          </w:p>
          <w:p w14:paraId="3374F5FE" w14:textId="77777777" w:rsidR="00D077E9" w:rsidRPr="00D86945" w:rsidRDefault="00D077E9" w:rsidP="00D077E9">
            <w:pPr>
              <w:rPr>
                <w:noProof/>
                <w:sz w:val="10"/>
                <w:szCs w:val="10"/>
              </w:rPr>
            </w:pPr>
          </w:p>
        </w:tc>
      </w:tr>
    </w:tbl>
    <w:p w14:paraId="170CDD2F" w14:textId="2D243E53" w:rsidR="00D077E9" w:rsidRDefault="0062687E">
      <w:pPr>
        <w:spacing w:after="200"/>
      </w:pPr>
      <w:r w:rsidRPr="00D967AC">
        <w:rPr>
          <w:noProof/>
        </w:rPr>
        <w:drawing>
          <wp:anchor distT="0" distB="0" distL="114300" distR="114300" simplePos="0" relativeHeight="251657216" behindDoc="0" locked="0" layoutInCell="1" allowOverlap="1" wp14:anchorId="572FE88F" wp14:editId="5F5B73DC">
            <wp:simplePos x="0" y="0"/>
            <wp:positionH relativeFrom="column">
              <wp:posOffset>4745355</wp:posOffset>
            </wp:positionH>
            <wp:positionV relativeFrom="paragraph">
              <wp:posOffset>6678295</wp:posOffset>
            </wp:positionV>
            <wp:extent cx="1076325" cy="1409700"/>
            <wp:effectExtent l="0" t="0" r="952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076325" cy="1409700"/>
                    </a:xfrm>
                    <a:prstGeom prst="rect">
                      <a:avLst/>
                    </a:prstGeom>
                  </pic:spPr>
                </pic:pic>
              </a:graphicData>
            </a:graphic>
            <wp14:sizeRelH relativeFrom="margin">
              <wp14:pctWidth>0</wp14:pctWidth>
            </wp14:sizeRelH>
            <wp14:sizeRelV relativeFrom="margin">
              <wp14:pctHeight>0</wp14:pctHeight>
            </wp14:sizeRelV>
          </wp:anchor>
        </w:drawing>
      </w:r>
      <w:r w:rsidR="00D1116D">
        <w:rPr>
          <w:noProof/>
        </w:rPr>
        <mc:AlternateContent>
          <mc:Choice Requires="wps">
            <w:drawing>
              <wp:anchor distT="0" distB="0" distL="114300" distR="114300" simplePos="0" relativeHeight="251655168" behindDoc="1" locked="0" layoutInCell="1" allowOverlap="1" wp14:anchorId="7C15FBA0" wp14:editId="24C30EF1">
                <wp:simplePos x="0" y="0"/>
                <wp:positionH relativeFrom="column">
                  <wp:posOffset>-760095</wp:posOffset>
                </wp:positionH>
                <wp:positionV relativeFrom="page">
                  <wp:posOffset>7248525</wp:posOffset>
                </wp:positionV>
                <wp:extent cx="7837170" cy="2793365"/>
                <wp:effectExtent l="0" t="0" r="0" b="6985"/>
                <wp:wrapNone/>
                <wp:docPr id="2" name="Rectangle 2" descr="colored rectangle"/>
                <wp:cNvGraphicFramePr/>
                <a:graphic xmlns:a="http://schemas.openxmlformats.org/drawingml/2006/main">
                  <a:graphicData uri="http://schemas.microsoft.com/office/word/2010/wordprocessingShape">
                    <wps:wsp>
                      <wps:cNvSpPr/>
                      <wps:spPr>
                        <a:xfrm>
                          <a:off x="0" y="0"/>
                          <a:ext cx="7837170" cy="279336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29F7A" id="Rectangle 2" o:spid="_x0000_s1026" alt="colored rectangle" style="position:absolute;margin-left:-59.85pt;margin-top:570.75pt;width:617.1pt;height:2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" fillcolor="#f6e5ae [1302]" stroked="f" strokeweight="1pt">
                <w10:wrap anchory="page"/>
              </v:rect>
            </w:pict>
          </mc:Fallback>
        </mc:AlternateContent>
      </w:r>
      <w:r w:rsidR="00D077E9">
        <w:br w:type="page"/>
      </w:r>
    </w:p>
    <w:p w14:paraId="638E0779" w14:textId="51489FE2" w:rsidR="00D077E9" w:rsidRDefault="00D30B68" w:rsidP="00E41285">
      <w:pPr>
        <w:pStyle w:val="Heading1"/>
      </w:pPr>
      <w:r>
        <w:lastRenderedPageBreak/>
        <w:t>Ship 84 Block Island 201</w:t>
      </w:r>
      <w:r w:rsidR="00B715C8">
        <w:t>9</w:t>
      </w:r>
    </w:p>
    <w:p w14:paraId="71416056" w14:textId="77777777" w:rsidR="0087605E" w:rsidRDefault="0087605E" w:rsidP="00DF027C"/>
    <w:p w14:paraId="3E9B4340" w14:textId="1A5DD30B" w:rsidR="00E41285" w:rsidRDefault="00511D1C" w:rsidP="00E41285">
      <w:pPr>
        <w:pStyle w:val="Heading2"/>
      </w:pPr>
      <w:r>
        <w:t>Our Mission</w:t>
      </w:r>
    </w:p>
    <w:p w14:paraId="7A80B80A" w14:textId="77777777" w:rsidR="00511D1C" w:rsidRPr="00511D1C" w:rsidRDefault="00511D1C" w:rsidP="00511D1C">
      <w:pPr>
        <w:spacing w:after="200"/>
        <w:rPr>
          <w:b w:val="0"/>
        </w:rPr>
      </w:pPr>
      <w:r w:rsidRPr="00511D1C">
        <w:rPr>
          <w:b w:val="0"/>
        </w:rPr>
        <w:t xml:space="preserve">Ship 84 is a co-ed, non-profit Sea Scout group located in Fairfield CT. </w:t>
      </w:r>
    </w:p>
    <w:p w14:paraId="584C1059" w14:textId="372153F1" w:rsidR="00E41285" w:rsidRDefault="00511D1C" w:rsidP="00511D1C">
      <w:pPr>
        <w:spacing w:after="200"/>
        <w:rPr>
          <w:b w:val="0"/>
        </w:rPr>
      </w:pPr>
      <w:r w:rsidRPr="00511D1C">
        <w:rPr>
          <w:b w:val="0"/>
        </w:rPr>
        <w:t>Our mission is to create youth leadership and personal development opportunities for 14 to 21 year-olds while teaching seamanship and safe boating skills through challenging and fun-filled programs at sea.</w:t>
      </w:r>
    </w:p>
    <w:p w14:paraId="3A2D8CCF" w14:textId="5B41B244" w:rsidR="00511D1C" w:rsidRDefault="00511D1C" w:rsidP="00511D1C">
      <w:pPr>
        <w:pStyle w:val="Heading2"/>
      </w:pPr>
      <w:r>
        <w:t xml:space="preserve">Skipper’s </w:t>
      </w:r>
      <w:r w:rsidR="0082533D">
        <w:t>Letter to the Parents</w:t>
      </w:r>
    </w:p>
    <w:p w14:paraId="149E0538" w14:textId="07841004" w:rsidR="00511D1C" w:rsidRDefault="00811715" w:rsidP="00511D1C">
      <w:pPr>
        <w:spacing w:after="200"/>
        <w:rPr>
          <w:b w:val="0"/>
        </w:rPr>
      </w:pPr>
      <w:r>
        <w:rPr>
          <w:b w:val="0"/>
        </w:rPr>
        <w:t>Since</w:t>
      </w:r>
      <w:r w:rsidR="00511D1C">
        <w:rPr>
          <w:b w:val="0"/>
        </w:rPr>
        <w:t xml:space="preserve"> 1932</w:t>
      </w:r>
      <w:r w:rsidR="00F969A8">
        <w:rPr>
          <w:b w:val="0"/>
        </w:rPr>
        <w:t>,</w:t>
      </w:r>
      <w:r>
        <w:rPr>
          <w:b w:val="0"/>
        </w:rPr>
        <w:t xml:space="preserve"> </w:t>
      </w:r>
      <w:r w:rsidR="00511D1C">
        <w:rPr>
          <w:b w:val="0"/>
        </w:rPr>
        <w:t xml:space="preserve">Ship 84 </w:t>
      </w:r>
      <w:r w:rsidR="00F969A8">
        <w:rPr>
          <w:b w:val="0"/>
        </w:rPr>
        <w:t>has been</w:t>
      </w:r>
      <w:r w:rsidR="00511D1C">
        <w:rPr>
          <w:b w:val="0"/>
        </w:rPr>
        <w:t xml:space="preserve"> a wonderful learning ground for </w:t>
      </w:r>
      <w:r w:rsidR="0082533D">
        <w:rPr>
          <w:b w:val="0"/>
        </w:rPr>
        <w:t xml:space="preserve">our kids </w:t>
      </w:r>
      <w:r w:rsidR="00511D1C">
        <w:rPr>
          <w:b w:val="0"/>
        </w:rPr>
        <w:t xml:space="preserve">on their way to become </w:t>
      </w:r>
      <w:r>
        <w:rPr>
          <w:b w:val="0"/>
        </w:rPr>
        <w:t xml:space="preserve">future </w:t>
      </w:r>
      <w:r w:rsidR="00F969A8">
        <w:rPr>
          <w:b w:val="0"/>
        </w:rPr>
        <w:t>leaders:</w:t>
      </w:r>
      <w:r w:rsidR="00511D1C">
        <w:rPr>
          <w:b w:val="0"/>
        </w:rPr>
        <w:t xml:space="preserve"> testing their skills, </w:t>
      </w:r>
      <w:r>
        <w:rPr>
          <w:b w:val="0"/>
        </w:rPr>
        <w:t>building their self-</w:t>
      </w:r>
      <w:r w:rsidR="00511D1C">
        <w:rPr>
          <w:b w:val="0"/>
        </w:rPr>
        <w:t>confidence</w:t>
      </w:r>
      <w:r w:rsidR="00F969A8">
        <w:rPr>
          <w:b w:val="0"/>
        </w:rPr>
        <w:t>,</w:t>
      </w:r>
      <w:r>
        <w:rPr>
          <w:b w:val="0"/>
        </w:rPr>
        <w:t xml:space="preserve"> </w:t>
      </w:r>
      <w:r w:rsidR="00F969A8">
        <w:rPr>
          <w:b w:val="0"/>
        </w:rPr>
        <w:t xml:space="preserve">and </w:t>
      </w:r>
      <w:r>
        <w:rPr>
          <w:b w:val="0"/>
        </w:rPr>
        <w:t xml:space="preserve">challenging them </w:t>
      </w:r>
      <w:r w:rsidR="00F969A8">
        <w:rPr>
          <w:b w:val="0"/>
        </w:rPr>
        <w:t xml:space="preserve">both </w:t>
      </w:r>
      <w:r>
        <w:rPr>
          <w:b w:val="0"/>
        </w:rPr>
        <w:t>intellectually and physically</w:t>
      </w:r>
      <w:r w:rsidR="008F0773">
        <w:rPr>
          <w:b w:val="0"/>
        </w:rPr>
        <w:t xml:space="preserve"> while creating fun memories</w:t>
      </w:r>
      <w:r w:rsidR="00511D1C">
        <w:rPr>
          <w:b w:val="0"/>
        </w:rPr>
        <w:t xml:space="preserve">. </w:t>
      </w:r>
    </w:p>
    <w:p w14:paraId="231546C5" w14:textId="7DBF34AF" w:rsidR="00511D1C" w:rsidRDefault="00511D1C" w:rsidP="00511D1C">
      <w:pPr>
        <w:spacing w:after="200"/>
        <w:rPr>
          <w:b w:val="0"/>
        </w:rPr>
      </w:pPr>
      <w:r>
        <w:rPr>
          <w:b w:val="0"/>
        </w:rPr>
        <w:t xml:space="preserve">Taking a 40 foot boat under sail to Block Island and back is no simple task for the average middle or high schooler. Apart from the seamanship skills, </w:t>
      </w:r>
      <w:r w:rsidR="00784295">
        <w:rPr>
          <w:b w:val="0"/>
        </w:rPr>
        <w:t>i</w:t>
      </w:r>
      <w:r>
        <w:rPr>
          <w:b w:val="0"/>
        </w:rPr>
        <w:t>t requires self-confidence and team</w:t>
      </w:r>
      <w:r w:rsidR="008F0773">
        <w:rPr>
          <w:b w:val="0"/>
        </w:rPr>
        <w:t xml:space="preserve">work. </w:t>
      </w:r>
      <w:r w:rsidR="00342556">
        <w:rPr>
          <w:b w:val="0"/>
        </w:rPr>
        <w:t xml:space="preserve">At its core, </w:t>
      </w:r>
      <w:r w:rsidR="00CB11C8">
        <w:rPr>
          <w:b w:val="0"/>
        </w:rPr>
        <w:t>developing their self-confidence and learning how to be a team</w:t>
      </w:r>
      <w:r w:rsidR="00342556">
        <w:rPr>
          <w:b w:val="0"/>
        </w:rPr>
        <w:t xml:space="preserve"> </w:t>
      </w:r>
      <w:r>
        <w:rPr>
          <w:b w:val="0"/>
        </w:rPr>
        <w:t xml:space="preserve">is the essence of the long cruise that </w:t>
      </w:r>
      <w:r w:rsidR="0082533D">
        <w:rPr>
          <w:b w:val="0"/>
        </w:rPr>
        <w:t>they</w:t>
      </w:r>
      <w:r>
        <w:rPr>
          <w:b w:val="0"/>
        </w:rPr>
        <w:t xml:space="preserve"> are about to embark on. </w:t>
      </w:r>
    </w:p>
    <w:p w14:paraId="1DB7FACD" w14:textId="22EFB4A9" w:rsidR="0082533D" w:rsidRDefault="0082533D" w:rsidP="00511D1C">
      <w:pPr>
        <w:spacing w:after="200"/>
        <w:rPr>
          <w:b w:val="0"/>
        </w:rPr>
      </w:pPr>
      <w:r>
        <w:rPr>
          <w:b w:val="0"/>
        </w:rPr>
        <w:t xml:space="preserve">I welcome your scouts to this week-long adventure. </w:t>
      </w:r>
      <w:r w:rsidR="006B0BE8">
        <w:rPr>
          <w:b w:val="0"/>
        </w:rPr>
        <w:t>This</w:t>
      </w:r>
      <w:r>
        <w:rPr>
          <w:b w:val="0"/>
        </w:rPr>
        <w:t xml:space="preserve"> </w:t>
      </w:r>
      <w:r w:rsidR="006B0BE8">
        <w:rPr>
          <w:b w:val="0"/>
        </w:rPr>
        <w:t>may</w:t>
      </w:r>
      <w:r>
        <w:rPr>
          <w:b w:val="0"/>
        </w:rPr>
        <w:t xml:space="preserve"> not be the biggest adventure they </w:t>
      </w:r>
      <w:r w:rsidR="00784295">
        <w:rPr>
          <w:b w:val="0"/>
        </w:rPr>
        <w:t xml:space="preserve">will </w:t>
      </w:r>
      <w:r w:rsidR="006B0BE8">
        <w:rPr>
          <w:b w:val="0"/>
        </w:rPr>
        <w:t>have</w:t>
      </w:r>
      <w:r w:rsidR="00784295">
        <w:rPr>
          <w:b w:val="0"/>
        </w:rPr>
        <w:t xml:space="preserve"> </w:t>
      </w:r>
      <w:r>
        <w:rPr>
          <w:b w:val="0"/>
        </w:rPr>
        <w:t xml:space="preserve">in their lives, but for many of them, this will be the one most remembered. </w:t>
      </w:r>
    </w:p>
    <w:p w14:paraId="1D6AE798" w14:textId="44A795B8" w:rsidR="0082533D" w:rsidRDefault="0077579D" w:rsidP="00511D1C">
      <w:pPr>
        <w:spacing w:after="200"/>
        <w:rPr>
          <w:b w:val="0"/>
        </w:rPr>
      </w:pPr>
      <w:r>
        <w:rPr>
          <w:b w:val="0"/>
          <w:noProof/>
        </w:rPr>
        <mc:AlternateContent>
          <mc:Choice Requires="wpg">
            <w:drawing>
              <wp:anchor distT="0" distB="0" distL="114300" distR="114300" simplePos="0" relativeHeight="251677696" behindDoc="0" locked="0" layoutInCell="1" allowOverlap="1" wp14:anchorId="6C278477" wp14:editId="297EAF4A">
                <wp:simplePos x="0" y="0"/>
                <wp:positionH relativeFrom="column">
                  <wp:posOffset>3478530</wp:posOffset>
                </wp:positionH>
                <wp:positionV relativeFrom="paragraph">
                  <wp:posOffset>133350</wp:posOffset>
                </wp:positionV>
                <wp:extent cx="2511425" cy="1756732"/>
                <wp:effectExtent l="0" t="0" r="3175" b="0"/>
                <wp:wrapNone/>
                <wp:docPr id="23" name="Group 23"/>
                <wp:cNvGraphicFramePr/>
                <a:graphic xmlns:a="http://schemas.openxmlformats.org/drawingml/2006/main">
                  <a:graphicData uri="http://schemas.microsoft.com/office/word/2010/wordprocessingGroup">
                    <wpg:wgp>
                      <wpg:cNvGrpSpPr/>
                      <wpg:grpSpPr>
                        <a:xfrm>
                          <a:off x="0" y="0"/>
                          <a:ext cx="2511425" cy="1756732"/>
                          <a:chOff x="0" y="0"/>
                          <a:chExt cx="2511425" cy="1756732"/>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1425" cy="1409700"/>
                          </a:xfrm>
                          <a:prstGeom prst="rect">
                            <a:avLst/>
                          </a:prstGeom>
                          <a:ln>
                            <a:noFill/>
                          </a:ln>
                          <a:effectLst>
                            <a:softEdge rad="112500"/>
                          </a:effectLst>
                        </pic:spPr>
                      </pic:pic>
                      <wps:wsp>
                        <wps:cNvPr id="22" name="Text Box 22"/>
                        <wps:cNvSpPr txBox="1"/>
                        <wps:spPr>
                          <a:xfrm>
                            <a:off x="571500" y="1362075"/>
                            <a:ext cx="1752600" cy="3946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B0275" w14:textId="7CB22777" w:rsidR="0077579D" w:rsidRPr="0077579D" w:rsidRDefault="0077579D" w:rsidP="0077579D">
                              <w:pPr>
                                <w:rPr>
                                  <w:sz w:val="16"/>
                                  <w:szCs w:val="16"/>
                                </w:rPr>
                              </w:pPr>
                              <w:r>
                                <w:rPr>
                                  <w:sz w:val="16"/>
                                  <w:szCs w:val="16"/>
                                </w:rPr>
                                <w:t>The Resolution under sail…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278477" id="Group 23" o:spid="_x0000_s1028" style="position:absolute;margin-left:273.9pt;margin-top:10.5pt;width:197.75pt;height:138.35pt;z-index:251677696" coordsize="25114,1756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width:25114;height:140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">
                  <v:imagedata r:id="rId12" o:title=""/>
                </v:shape>
                <v:shape id="Text Box 22" o:spid="_x0000_s1030" type="#_x0000_t202" style="position:absolute;left:5715;top:13620;width:17526;height:394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" fillcolor="white [3201]" stroked="f" strokeweight=".5pt">
                  <v:textbox>
                    <w:txbxContent>
                      <w:p w14:paraId="17FB0275" w14:textId="7CB22777" w:rsidR="0077579D" w:rsidRPr="0077579D" w:rsidRDefault="0077579D" w:rsidP="0077579D">
                        <w:pPr>
                          <w:rPr>
                            <w:sz w:val="16"/>
                            <w:szCs w:val="16"/>
                          </w:rPr>
                        </w:pPr>
                        <w:r>
                          <w:rPr>
                            <w:sz w:val="16"/>
                            <w:szCs w:val="16"/>
                          </w:rPr>
                          <w:t>The Resolution under sail…</w:t>
                        </w:r>
                      </w:p>
                    </w:txbxContent>
                  </v:textbox>
                </v:shape>
              </v:group>
            </w:pict>
          </mc:Fallback>
        </mc:AlternateContent>
      </w:r>
      <w:r w:rsidR="0082533D">
        <w:rPr>
          <w:b w:val="0"/>
        </w:rPr>
        <w:t>Sincerely</w:t>
      </w:r>
    </w:p>
    <w:p w14:paraId="1D196760" w14:textId="34EA60CA" w:rsidR="0082533D" w:rsidRDefault="0082533D" w:rsidP="00511D1C">
      <w:pPr>
        <w:spacing w:after="200"/>
        <w:rPr>
          <w:b w:val="0"/>
        </w:rPr>
      </w:pPr>
      <w:r>
        <w:rPr>
          <w:b w:val="0"/>
        </w:rPr>
        <w:t>Erol Eyikan</w:t>
      </w:r>
    </w:p>
    <w:p w14:paraId="0A4C0A8F" w14:textId="7BA27C2B" w:rsidR="00811715" w:rsidRDefault="0082533D" w:rsidP="00511D1C">
      <w:pPr>
        <w:spacing w:after="200"/>
        <w:rPr>
          <w:b w:val="0"/>
        </w:rPr>
      </w:pPr>
      <w:r>
        <w:rPr>
          <w:b w:val="0"/>
        </w:rPr>
        <w:t xml:space="preserve">Skipper Ship 84 </w:t>
      </w:r>
    </w:p>
    <w:p w14:paraId="6D6F4628" w14:textId="219DA90D" w:rsidR="0082533D" w:rsidRDefault="0082533D">
      <w:pPr>
        <w:spacing w:after="200"/>
        <w:rPr>
          <w:b w:val="0"/>
        </w:rPr>
      </w:pPr>
      <w:r>
        <w:rPr>
          <w:b w:val="0"/>
        </w:rPr>
        <w:br w:type="page"/>
      </w:r>
    </w:p>
    <w:p w14:paraId="791C00EB" w14:textId="77777777" w:rsidR="00E41285" w:rsidRDefault="00E41285" w:rsidP="00E41285">
      <w:pPr>
        <w:pStyle w:val="Heading2"/>
      </w:pPr>
      <w:r>
        <w:lastRenderedPageBreak/>
        <w:t>Event Summary</w:t>
      </w:r>
    </w:p>
    <w:p w14:paraId="4FAE5F66" w14:textId="5B19EEB6" w:rsidR="00784295" w:rsidRDefault="00640974" w:rsidP="00491D16">
      <w:pPr>
        <w:spacing w:after="120"/>
        <w:rPr>
          <w:b w:val="0"/>
          <w:sz w:val="24"/>
        </w:rPr>
      </w:pPr>
      <w:r w:rsidRPr="00640974">
        <w:rPr>
          <w:b w:val="0"/>
          <w:sz w:val="24"/>
        </w:rPr>
        <w:t xml:space="preserve">The </w:t>
      </w:r>
      <w:r>
        <w:rPr>
          <w:b w:val="0"/>
          <w:sz w:val="24"/>
        </w:rPr>
        <w:t>Block I</w:t>
      </w:r>
      <w:r w:rsidRPr="00640974">
        <w:rPr>
          <w:b w:val="0"/>
          <w:sz w:val="24"/>
        </w:rPr>
        <w:t xml:space="preserve">sland </w:t>
      </w:r>
      <w:r>
        <w:rPr>
          <w:b w:val="0"/>
          <w:sz w:val="24"/>
        </w:rPr>
        <w:t>long cruise is a</w:t>
      </w:r>
      <w:r w:rsidR="00342556">
        <w:rPr>
          <w:b w:val="0"/>
          <w:sz w:val="24"/>
        </w:rPr>
        <w:t xml:space="preserve"> week-long</w:t>
      </w:r>
      <w:r w:rsidR="00176855">
        <w:rPr>
          <w:b w:val="0"/>
          <w:sz w:val="24"/>
        </w:rPr>
        <w:t xml:space="preserve"> adventure</w:t>
      </w:r>
      <w:r w:rsidR="00365E92">
        <w:rPr>
          <w:b w:val="0"/>
          <w:sz w:val="24"/>
        </w:rPr>
        <w:t xml:space="preserve">. This is where the scouts put all of their </w:t>
      </w:r>
      <w:r w:rsidR="00176855">
        <w:rPr>
          <w:b w:val="0"/>
          <w:sz w:val="24"/>
        </w:rPr>
        <w:t>seamanship</w:t>
      </w:r>
      <w:r w:rsidR="00365E92">
        <w:rPr>
          <w:b w:val="0"/>
          <w:sz w:val="24"/>
        </w:rPr>
        <w:t xml:space="preserve"> and leadership skills to use. Starting from Southport harbor, we head east towards Block Island visiting a different port of call each night.</w:t>
      </w:r>
    </w:p>
    <w:p w14:paraId="44014DE0" w14:textId="5B87F1BA" w:rsidR="002B2946" w:rsidRDefault="002B2946" w:rsidP="00491D16">
      <w:pPr>
        <w:spacing w:after="120"/>
        <w:rPr>
          <w:b w:val="0"/>
          <w:sz w:val="24"/>
        </w:rPr>
      </w:pPr>
      <w:r>
        <w:rPr>
          <w:b w:val="0"/>
          <w:sz w:val="24"/>
        </w:rPr>
        <w:t xml:space="preserve">One of the favorite stops is the Branford Marina, where we have access to a swimming pool and a gazeebo with a grill, not to mention </w:t>
      </w:r>
      <w:r w:rsidR="00F969A8">
        <w:rPr>
          <w:b w:val="0"/>
          <w:sz w:val="24"/>
        </w:rPr>
        <w:t>great</w:t>
      </w:r>
      <w:r>
        <w:rPr>
          <w:b w:val="0"/>
          <w:sz w:val="24"/>
        </w:rPr>
        <w:t xml:space="preserve"> views of the harbor. </w:t>
      </w:r>
    </w:p>
    <w:p w14:paraId="19577145" w14:textId="38DC4ECC" w:rsidR="002B2946" w:rsidRDefault="0077579D" w:rsidP="00491D16">
      <w:pPr>
        <w:spacing w:after="120"/>
        <w:rPr>
          <w:b w:val="0"/>
          <w:sz w:val="24"/>
        </w:rPr>
      </w:pPr>
      <w:r>
        <w:rPr>
          <w:b w:val="0"/>
          <w:noProof/>
          <w:sz w:val="24"/>
        </w:rPr>
        <mc:AlternateContent>
          <mc:Choice Requires="wpg">
            <w:drawing>
              <wp:anchor distT="0" distB="0" distL="114300" distR="114300" simplePos="0" relativeHeight="251668480" behindDoc="1" locked="0" layoutInCell="1" allowOverlap="1" wp14:anchorId="40F67756" wp14:editId="06DEC326">
                <wp:simplePos x="0" y="0"/>
                <wp:positionH relativeFrom="column">
                  <wp:posOffset>3983355</wp:posOffset>
                </wp:positionH>
                <wp:positionV relativeFrom="paragraph">
                  <wp:posOffset>181610</wp:posOffset>
                </wp:positionV>
                <wp:extent cx="2302510" cy="1905000"/>
                <wp:effectExtent l="0" t="0" r="2540" b="0"/>
                <wp:wrapTight wrapText="bothSides">
                  <wp:wrapPolygon edited="0">
                    <wp:start x="0" y="0"/>
                    <wp:lineTo x="0" y="21384"/>
                    <wp:lineTo x="21445" y="21384"/>
                    <wp:lineTo x="21445"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302510" cy="1905000"/>
                          <a:chOff x="0" y="0"/>
                          <a:chExt cx="2416810" cy="2150490"/>
                        </a:xfrm>
                      </wpg:grpSpPr>
                      <pic:pic xmlns:pic="http://schemas.openxmlformats.org/drawingml/2006/picture">
                        <pic:nvPicPr>
                          <pic:cNvPr id="15" name="Picture 15"/>
                          <pic:cNvPicPr>
                            <a:picLocks noChangeAspect="1"/>
                          </pic:cNvPicPr>
                        </pic:nvPicPr>
                        <pic:blipFill rotWithShape="1">
                          <a:blip r:embed="rId13" cstate="print">
                            <a:extLst>
                              <a:ext uri="{28A0092B-C50C-407E-A947-70E740481C1C}">
                                <a14:useLocalDpi xmlns:a14="http://schemas.microsoft.com/office/drawing/2010/main" val="0"/>
                              </a:ext>
                            </a:extLst>
                          </a:blip>
                          <a:srcRect l="6959" b="12051"/>
                          <a:stretch/>
                        </pic:blipFill>
                        <pic:spPr bwMode="auto">
                          <a:xfrm>
                            <a:off x="0" y="0"/>
                            <a:ext cx="2416810" cy="171259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1704975"/>
                            <a:ext cx="2416810" cy="445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36B72" w14:textId="2FA67260" w:rsidR="0077579D" w:rsidRPr="0077579D" w:rsidRDefault="0077579D">
                              <w:pPr>
                                <w:rPr>
                                  <w:sz w:val="16"/>
                                  <w:szCs w:val="16"/>
                                </w:rPr>
                              </w:pPr>
                              <w:r w:rsidRPr="0077579D">
                                <w:rPr>
                                  <w:sz w:val="16"/>
                                  <w:szCs w:val="16"/>
                                </w:rPr>
                                <w:t xml:space="preserve">A nuclear submarine </w:t>
                              </w:r>
                              <w:r>
                                <w:rPr>
                                  <w:sz w:val="16"/>
                                  <w:szCs w:val="16"/>
                                </w:rPr>
                                <w:t>on</w:t>
                              </w:r>
                              <w:r w:rsidRPr="0077579D">
                                <w:rPr>
                                  <w:sz w:val="16"/>
                                  <w:szCs w:val="16"/>
                                </w:rPr>
                                <w:t xml:space="preserve"> our</w:t>
                              </w:r>
                              <w:r>
                                <w:rPr>
                                  <w:sz w:val="16"/>
                                  <w:szCs w:val="16"/>
                                </w:rPr>
                                <w:t xml:space="preserve"> </w:t>
                              </w:r>
                              <w:r w:rsidR="00A118A4">
                                <w:rPr>
                                  <w:sz w:val="16"/>
                                  <w:szCs w:val="16"/>
                                </w:rPr>
                                <w:t xml:space="preserve">starboard </w:t>
                              </w:r>
                              <w:r w:rsidR="00A118A4" w:rsidRPr="0077579D">
                                <w:rPr>
                                  <w:sz w:val="16"/>
                                  <w:szCs w:val="16"/>
                                </w:rPr>
                                <w:t>bow</w:t>
                              </w:r>
                              <w:r w:rsidRPr="0077579D">
                                <w:rPr>
                                  <w:sz w:val="16"/>
                                  <w:szCs w:val="16"/>
                                </w:rPr>
                                <w:t xml:space="preserve"> during our 2018 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F67756" id="Group 17" o:spid="_x0000_s1031" style="position:absolute;margin-left:313.65pt;margin-top:14.3pt;width:181.3pt;height:150pt;z-index:-251648000;mso-width-relative:margin;mso-height-relative:margin" coordsize="24168,2150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">
                <v:shape id="Picture 15" o:spid="_x0000_s1032" type="#_x0000_t75" style="position:absolute;width:24168;height:171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">
                  <v:imagedata r:id="rId14" o:title="" cropbottom="7898f" cropleft="4561f"/>
                </v:shape>
                <v:shape id="Text Box 16" o:spid="_x0000_s1033" type="#_x0000_t202" style="position:absolute;top:17049;width:24168;height:445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" fillcolor="white [3201]" stroked="f" strokeweight=".5pt">
                  <v:textbox>
                    <w:txbxContent>
                      <w:p w14:paraId="49536B72" w14:textId="2FA67260" w:rsidR="0077579D" w:rsidRPr="0077579D" w:rsidRDefault="0077579D">
                        <w:pPr>
                          <w:rPr>
                            <w:sz w:val="16"/>
                            <w:szCs w:val="16"/>
                          </w:rPr>
                        </w:pPr>
                        <w:r w:rsidRPr="0077579D">
                          <w:rPr>
                            <w:sz w:val="16"/>
                            <w:szCs w:val="16"/>
                          </w:rPr>
                          <w:t xml:space="preserve">A nuclear submarine </w:t>
                        </w:r>
                        <w:r>
                          <w:rPr>
                            <w:sz w:val="16"/>
                            <w:szCs w:val="16"/>
                          </w:rPr>
                          <w:t>on</w:t>
                        </w:r>
                        <w:r w:rsidRPr="0077579D">
                          <w:rPr>
                            <w:sz w:val="16"/>
                            <w:szCs w:val="16"/>
                          </w:rPr>
                          <w:t xml:space="preserve"> our</w:t>
                        </w:r>
                        <w:r>
                          <w:rPr>
                            <w:sz w:val="16"/>
                            <w:szCs w:val="16"/>
                          </w:rPr>
                          <w:t xml:space="preserve"> </w:t>
                        </w:r>
                        <w:r w:rsidR="00A118A4">
                          <w:rPr>
                            <w:sz w:val="16"/>
                            <w:szCs w:val="16"/>
                          </w:rPr>
                          <w:t xml:space="preserve">starboard </w:t>
                        </w:r>
                        <w:r w:rsidR="00A118A4" w:rsidRPr="0077579D">
                          <w:rPr>
                            <w:sz w:val="16"/>
                            <w:szCs w:val="16"/>
                          </w:rPr>
                          <w:t>bow</w:t>
                        </w:r>
                        <w:r w:rsidRPr="0077579D">
                          <w:rPr>
                            <w:sz w:val="16"/>
                            <w:szCs w:val="16"/>
                          </w:rPr>
                          <w:t xml:space="preserve"> during our 2018 trip</w:t>
                        </w:r>
                      </w:p>
                    </w:txbxContent>
                  </v:textbox>
                </v:shape>
                <w10:wrap type="tight"/>
              </v:group>
            </w:pict>
          </mc:Fallback>
        </mc:AlternateContent>
      </w:r>
      <w:r w:rsidR="002B2946">
        <w:rPr>
          <w:b w:val="0"/>
          <w:sz w:val="24"/>
        </w:rPr>
        <w:t>Another highlight is our visit</w:t>
      </w:r>
      <w:r w:rsidR="00F969A8">
        <w:rPr>
          <w:b w:val="0"/>
          <w:sz w:val="24"/>
        </w:rPr>
        <w:t xml:space="preserve"> to the US C</w:t>
      </w:r>
      <w:r w:rsidR="002B2946">
        <w:rPr>
          <w:b w:val="0"/>
          <w:sz w:val="24"/>
        </w:rPr>
        <w:t xml:space="preserve">oast Guard Academy where we can get a quick tour of the academy, </w:t>
      </w:r>
      <w:r w:rsidR="00F969A8">
        <w:rPr>
          <w:b w:val="0"/>
          <w:sz w:val="24"/>
        </w:rPr>
        <w:t>tour</w:t>
      </w:r>
      <w:r w:rsidR="002B2946">
        <w:rPr>
          <w:b w:val="0"/>
          <w:sz w:val="24"/>
        </w:rPr>
        <w:t xml:space="preserve"> the on-site museum and visit the exchange store for some souvenirs. And of course they always have interesting boats out there for us to see. If we are lucky we get to see a nuclear submarine or two </w:t>
      </w:r>
      <w:r w:rsidR="00F969A8">
        <w:rPr>
          <w:b w:val="0"/>
          <w:sz w:val="24"/>
        </w:rPr>
        <w:t xml:space="preserve">traveling </w:t>
      </w:r>
      <w:r w:rsidR="002B2946">
        <w:rPr>
          <w:b w:val="0"/>
          <w:sz w:val="24"/>
        </w:rPr>
        <w:t xml:space="preserve">up or down the </w:t>
      </w:r>
      <w:r w:rsidR="00491D16">
        <w:rPr>
          <w:b w:val="0"/>
          <w:sz w:val="24"/>
        </w:rPr>
        <w:t>N</w:t>
      </w:r>
      <w:r w:rsidR="002B2946">
        <w:rPr>
          <w:b w:val="0"/>
          <w:sz w:val="24"/>
        </w:rPr>
        <w:t xml:space="preserve">ew London channel. </w:t>
      </w:r>
    </w:p>
    <w:p w14:paraId="4BAF43BB" w14:textId="68CFD44B" w:rsidR="002B2946" w:rsidRDefault="002B2946" w:rsidP="00491D16">
      <w:pPr>
        <w:spacing w:after="120"/>
        <w:rPr>
          <w:b w:val="0"/>
          <w:sz w:val="24"/>
        </w:rPr>
      </w:pPr>
      <w:r>
        <w:rPr>
          <w:b w:val="0"/>
          <w:sz w:val="24"/>
        </w:rPr>
        <w:t xml:space="preserve">This year we are also adding a stop at the Mystic Seaport. We will be able to dock </w:t>
      </w:r>
      <w:r w:rsidR="00F969A8">
        <w:rPr>
          <w:b w:val="0"/>
          <w:sz w:val="24"/>
        </w:rPr>
        <w:t xml:space="preserve">at extremely </w:t>
      </w:r>
      <w:r>
        <w:rPr>
          <w:b w:val="0"/>
          <w:sz w:val="24"/>
        </w:rPr>
        <w:t xml:space="preserve">historical docks and visit the museum from a whole </w:t>
      </w:r>
      <w:r w:rsidR="00F969A8">
        <w:rPr>
          <w:b w:val="0"/>
          <w:sz w:val="24"/>
        </w:rPr>
        <w:t>new</w:t>
      </w:r>
      <w:r>
        <w:rPr>
          <w:b w:val="0"/>
          <w:sz w:val="24"/>
        </w:rPr>
        <w:t xml:space="preserve"> perspective. </w:t>
      </w:r>
    </w:p>
    <w:p w14:paraId="4FA2FF92" w14:textId="7D286246" w:rsidR="00784295" w:rsidRDefault="00784295" w:rsidP="00491D16">
      <w:pPr>
        <w:spacing w:after="120"/>
        <w:rPr>
          <w:b w:val="0"/>
          <w:sz w:val="24"/>
        </w:rPr>
      </w:pPr>
      <w:r>
        <w:rPr>
          <w:b w:val="0"/>
          <w:sz w:val="24"/>
        </w:rPr>
        <w:t xml:space="preserve">The </w:t>
      </w:r>
      <w:r w:rsidR="00F969A8">
        <w:rPr>
          <w:b w:val="0"/>
          <w:sz w:val="24"/>
        </w:rPr>
        <w:t>ultimate destination</w:t>
      </w:r>
      <w:r>
        <w:rPr>
          <w:b w:val="0"/>
          <w:sz w:val="24"/>
        </w:rPr>
        <w:t xml:space="preserve"> of the trip is our lay day at Block Island. We leave our boat at a mooring and spend the day at the beach and around town. </w:t>
      </w:r>
      <w:r w:rsidR="002B2946">
        <w:rPr>
          <w:b w:val="0"/>
          <w:sz w:val="24"/>
        </w:rPr>
        <w:t xml:space="preserve">We make sure we schedule a visit to the ice cream shop, another favorite </w:t>
      </w:r>
      <w:r w:rsidR="00F969A8">
        <w:rPr>
          <w:b w:val="0"/>
          <w:sz w:val="24"/>
        </w:rPr>
        <w:t>for</w:t>
      </w:r>
      <w:r w:rsidR="002B2946">
        <w:rPr>
          <w:b w:val="0"/>
          <w:sz w:val="24"/>
        </w:rPr>
        <w:t xml:space="preserve"> the scouts. </w:t>
      </w:r>
    </w:p>
    <w:p w14:paraId="077238FF" w14:textId="23539CD9" w:rsidR="002B2946" w:rsidRDefault="002B2946" w:rsidP="00491D16">
      <w:pPr>
        <w:spacing w:after="120"/>
        <w:rPr>
          <w:b w:val="0"/>
          <w:sz w:val="24"/>
        </w:rPr>
      </w:pPr>
      <w:r>
        <w:rPr>
          <w:b w:val="0"/>
          <w:sz w:val="24"/>
        </w:rPr>
        <w:t xml:space="preserve">Food is one of the best parts of the trip. </w:t>
      </w:r>
      <w:r w:rsidR="00890346">
        <w:rPr>
          <w:b w:val="0"/>
          <w:sz w:val="24"/>
        </w:rPr>
        <w:t xml:space="preserve">All </w:t>
      </w:r>
      <w:r>
        <w:rPr>
          <w:b w:val="0"/>
          <w:sz w:val="24"/>
        </w:rPr>
        <w:t>Meals are planned</w:t>
      </w:r>
      <w:r w:rsidR="00890346">
        <w:rPr>
          <w:b w:val="0"/>
          <w:sz w:val="24"/>
        </w:rPr>
        <w:t xml:space="preserve"> in advance and </w:t>
      </w:r>
      <w:r w:rsidR="000346BB">
        <w:rPr>
          <w:b w:val="0"/>
          <w:sz w:val="24"/>
        </w:rPr>
        <w:t xml:space="preserve">are </w:t>
      </w:r>
      <w:r>
        <w:rPr>
          <w:b w:val="0"/>
          <w:sz w:val="24"/>
        </w:rPr>
        <w:t xml:space="preserve">prepared on board our boat by the scouts. If we are underway, we do not cook, we just prepare cold cut sandwiches or something similar. </w:t>
      </w:r>
      <w:r w:rsidR="00890346">
        <w:rPr>
          <w:b w:val="0"/>
          <w:sz w:val="24"/>
        </w:rPr>
        <w:t>We bring plenty of food and snacks</w:t>
      </w:r>
      <w:r w:rsidR="000346BB">
        <w:rPr>
          <w:b w:val="0"/>
          <w:sz w:val="24"/>
        </w:rPr>
        <w:t xml:space="preserve"> so that no one goes to bed hungry</w:t>
      </w:r>
      <w:r w:rsidR="00890346">
        <w:rPr>
          <w:b w:val="0"/>
          <w:sz w:val="24"/>
        </w:rPr>
        <w:t>.</w:t>
      </w:r>
    </w:p>
    <w:p w14:paraId="179B3764" w14:textId="33AB5D7F" w:rsidR="00342556" w:rsidRDefault="00342556" w:rsidP="00C16DCB">
      <w:pPr>
        <w:rPr>
          <w:b w:val="0"/>
          <w:sz w:val="24"/>
        </w:rPr>
      </w:pPr>
    </w:p>
    <w:p w14:paraId="0D023B31" w14:textId="5E03EE63" w:rsidR="00176855" w:rsidRPr="006C54B5" w:rsidRDefault="00176855" w:rsidP="00C16DCB">
      <w:pPr>
        <w:rPr>
          <w:sz w:val="24"/>
        </w:rPr>
      </w:pPr>
      <w:r w:rsidRPr="006C54B5">
        <w:rPr>
          <w:sz w:val="24"/>
        </w:rPr>
        <w:t xml:space="preserve">Here is our itinerary. </w:t>
      </w:r>
    </w:p>
    <w:p w14:paraId="03422B18" w14:textId="0B7BDC15" w:rsidR="00C16DCB" w:rsidRPr="00640974" w:rsidRDefault="00C16DCB" w:rsidP="00C16DCB">
      <w:pPr>
        <w:rPr>
          <w:b w:val="0"/>
          <w:sz w:val="24"/>
        </w:rPr>
      </w:pPr>
      <w:r w:rsidRPr="00640974">
        <w:rPr>
          <w:b w:val="0"/>
          <w:sz w:val="24"/>
        </w:rPr>
        <w:t xml:space="preserve">Day 1 </w:t>
      </w:r>
      <w:r w:rsidR="00BC145E">
        <w:rPr>
          <w:b w:val="0"/>
          <w:sz w:val="24"/>
        </w:rPr>
        <w:t xml:space="preserve">Sunday: </w:t>
      </w:r>
      <w:r w:rsidRPr="00640974">
        <w:rPr>
          <w:b w:val="0"/>
          <w:sz w:val="24"/>
        </w:rPr>
        <w:t>Southport to Branford</w:t>
      </w:r>
      <w:r w:rsidR="00DC17EB" w:rsidRPr="00640974">
        <w:rPr>
          <w:b w:val="0"/>
          <w:sz w:val="24"/>
        </w:rPr>
        <w:t xml:space="preserve"> – 5hrs</w:t>
      </w:r>
    </w:p>
    <w:p w14:paraId="5A0EA26C" w14:textId="0D8CE2BA" w:rsidR="00C16DCB" w:rsidRPr="00640974" w:rsidRDefault="00C16DCB" w:rsidP="00C16DCB">
      <w:pPr>
        <w:rPr>
          <w:b w:val="0"/>
          <w:sz w:val="24"/>
        </w:rPr>
      </w:pPr>
      <w:r w:rsidRPr="00640974">
        <w:rPr>
          <w:b w:val="0"/>
          <w:sz w:val="24"/>
        </w:rPr>
        <w:t xml:space="preserve">Day 2: Branford to </w:t>
      </w:r>
      <w:r w:rsidR="00EE611B">
        <w:rPr>
          <w:b w:val="0"/>
          <w:sz w:val="24"/>
        </w:rPr>
        <w:t>Mystic Seaport</w:t>
      </w:r>
      <w:r w:rsidR="00DC17EB" w:rsidRPr="00640974">
        <w:rPr>
          <w:b w:val="0"/>
          <w:sz w:val="24"/>
        </w:rPr>
        <w:t xml:space="preserve"> </w:t>
      </w:r>
      <w:r w:rsidR="006E7432" w:rsidRPr="00640974">
        <w:rPr>
          <w:b w:val="0"/>
          <w:sz w:val="24"/>
        </w:rPr>
        <w:t>–</w:t>
      </w:r>
      <w:r w:rsidR="00DC17EB" w:rsidRPr="00640974">
        <w:rPr>
          <w:b w:val="0"/>
          <w:sz w:val="24"/>
        </w:rPr>
        <w:t xml:space="preserve"> </w:t>
      </w:r>
      <w:r w:rsidR="006E7432" w:rsidRPr="00640974">
        <w:rPr>
          <w:b w:val="0"/>
          <w:sz w:val="24"/>
        </w:rPr>
        <w:t>10hrs</w:t>
      </w:r>
    </w:p>
    <w:p w14:paraId="7E79EDA3" w14:textId="508E1E8D" w:rsidR="00C16DCB" w:rsidRPr="00640974" w:rsidRDefault="00C16DCB" w:rsidP="00C16DCB">
      <w:pPr>
        <w:rPr>
          <w:b w:val="0"/>
          <w:sz w:val="24"/>
        </w:rPr>
      </w:pPr>
      <w:r w:rsidRPr="00640974">
        <w:rPr>
          <w:b w:val="0"/>
          <w:sz w:val="24"/>
        </w:rPr>
        <w:t xml:space="preserve">Day 3: </w:t>
      </w:r>
      <w:r w:rsidR="00EE611B">
        <w:rPr>
          <w:b w:val="0"/>
          <w:sz w:val="24"/>
        </w:rPr>
        <w:t xml:space="preserve">Lay day at </w:t>
      </w:r>
      <w:r w:rsidRPr="00640974">
        <w:rPr>
          <w:b w:val="0"/>
          <w:sz w:val="24"/>
        </w:rPr>
        <w:t>Mystic Seaport</w:t>
      </w:r>
    </w:p>
    <w:p w14:paraId="269E6F57" w14:textId="2C847252" w:rsidR="00C16DCB" w:rsidRPr="00640974" w:rsidRDefault="00C16DCB" w:rsidP="00C16DCB">
      <w:pPr>
        <w:rPr>
          <w:b w:val="0"/>
          <w:sz w:val="24"/>
        </w:rPr>
      </w:pPr>
      <w:r w:rsidRPr="00640974">
        <w:rPr>
          <w:b w:val="0"/>
          <w:sz w:val="24"/>
        </w:rPr>
        <w:t>Day 4: Mystic Seaport to Block Island</w:t>
      </w:r>
      <w:r w:rsidR="006E7432" w:rsidRPr="00640974">
        <w:rPr>
          <w:b w:val="0"/>
          <w:sz w:val="24"/>
        </w:rPr>
        <w:t xml:space="preserve"> – 6hrs</w:t>
      </w:r>
    </w:p>
    <w:p w14:paraId="27223074" w14:textId="08224405" w:rsidR="00C16DCB" w:rsidRPr="00640974" w:rsidRDefault="00C16DCB" w:rsidP="00C16DCB">
      <w:pPr>
        <w:rPr>
          <w:b w:val="0"/>
          <w:sz w:val="24"/>
        </w:rPr>
      </w:pPr>
      <w:r w:rsidRPr="00640974">
        <w:rPr>
          <w:b w:val="0"/>
          <w:sz w:val="24"/>
        </w:rPr>
        <w:t>Day 5: Lay day at Block Island</w:t>
      </w:r>
      <w:r w:rsidR="006E7432" w:rsidRPr="00640974">
        <w:rPr>
          <w:b w:val="0"/>
          <w:sz w:val="24"/>
        </w:rPr>
        <w:t xml:space="preserve"> </w:t>
      </w:r>
    </w:p>
    <w:p w14:paraId="65A98F6E" w14:textId="06406858" w:rsidR="00C16DCB" w:rsidRPr="00640974" w:rsidRDefault="00C16DCB" w:rsidP="00C16DCB">
      <w:pPr>
        <w:rPr>
          <w:b w:val="0"/>
          <w:sz w:val="24"/>
        </w:rPr>
      </w:pPr>
      <w:r w:rsidRPr="00640974">
        <w:rPr>
          <w:b w:val="0"/>
          <w:sz w:val="24"/>
        </w:rPr>
        <w:t xml:space="preserve">Day </w:t>
      </w:r>
      <w:r w:rsidR="00947F01">
        <w:rPr>
          <w:b w:val="0"/>
          <w:sz w:val="24"/>
        </w:rPr>
        <w:t>6:</w:t>
      </w:r>
      <w:r w:rsidRPr="00640974">
        <w:rPr>
          <w:b w:val="0"/>
          <w:sz w:val="24"/>
        </w:rPr>
        <w:t xml:space="preserve"> Block Island to </w:t>
      </w:r>
      <w:r w:rsidR="00890346">
        <w:rPr>
          <w:b w:val="0"/>
          <w:sz w:val="24"/>
        </w:rPr>
        <w:t>New London (US Coast Guard Academy)</w:t>
      </w:r>
      <w:r w:rsidR="000346BB">
        <w:rPr>
          <w:b w:val="0"/>
          <w:sz w:val="24"/>
        </w:rPr>
        <w:t xml:space="preserve"> </w:t>
      </w:r>
      <w:r w:rsidR="006E7432" w:rsidRPr="00640974">
        <w:rPr>
          <w:b w:val="0"/>
          <w:sz w:val="24"/>
        </w:rPr>
        <w:t>– 5hrs</w:t>
      </w:r>
    </w:p>
    <w:p w14:paraId="69DF0A3B" w14:textId="75F07BAF" w:rsidR="00C16DCB" w:rsidRPr="00640974" w:rsidRDefault="00C16DCB" w:rsidP="00C16DCB">
      <w:pPr>
        <w:rPr>
          <w:b w:val="0"/>
          <w:sz w:val="24"/>
        </w:rPr>
      </w:pPr>
      <w:r w:rsidRPr="00640974">
        <w:rPr>
          <w:b w:val="0"/>
          <w:sz w:val="24"/>
        </w:rPr>
        <w:t xml:space="preserve">Day 7: </w:t>
      </w:r>
      <w:r w:rsidR="00890346">
        <w:rPr>
          <w:b w:val="0"/>
          <w:sz w:val="24"/>
        </w:rPr>
        <w:t>New London</w:t>
      </w:r>
      <w:r w:rsidRPr="00640974">
        <w:rPr>
          <w:b w:val="0"/>
          <w:sz w:val="24"/>
        </w:rPr>
        <w:t xml:space="preserve"> to </w:t>
      </w:r>
      <w:r w:rsidR="00665BF1">
        <w:rPr>
          <w:b w:val="0"/>
          <w:sz w:val="24"/>
        </w:rPr>
        <w:t>Milford</w:t>
      </w:r>
      <w:r w:rsidR="006E7432" w:rsidRPr="00640974">
        <w:rPr>
          <w:b w:val="0"/>
          <w:sz w:val="24"/>
        </w:rPr>
        <w:t xml:space="preserve"> – </w:t>
      </w:r>
      <w:r w:rsidR="003E571D">
        <w:rPr>
          <w:b w:val="0"/>
          <w:sz w:val="24"/>
        </w:rPr>
        <w:t>8hrs</w:t>
      </w:r>
    </w:p>
    <w:p w14:paraId="70D84FE0" w14:textId="2269E39B" w:rsidR="00C16DCB" w:rsidRDefault="00C16DCB" w:rsidP="00C16DCB">
      <w:pPr>
        <w:rPr>
          <w:b w:val="0"/>
          <w:sz w:val="24"/>
        </w:rPr>
      </w:pPr>
      <w:r w:rsidRPr="00640974">
        <w:rPr>
          <w:b w:val="0"/>
          <w:sz w:val="24"/>
        </w:rPr>
        <w:t xml:space="preserve">Day </w:t>
      </w:r>
      <w:r w:rsidR="003E571D">
        <w:rPr>
          <w:b w:val="0"/>
          <w:sz w:val="24"/>
        </w:rPr>
        <w:t>8</w:t>
      </w:r>
      <w:r w:rsidRPr="00640974">
        <w:rPr>
          <w:b w:val="0"/>
          <w:sz w:val="24"/>
        </w:rPr>
        <w:t>:</w:t>
      </w:r>
      <w:r w:rsidR="00DC17EB" w:rsidRPr="00640974">
        <w:rPr>
          <w:b w:val="0"/>
          <w:sz w:val="24"/>
        </w:rPr>
        <w:t xml:space="preserve"> </w:t>
      </w:r>
      <w:r w:rsidR="00D56637">
        <w:rPr>
          <w:b w:val="0"/>
          <w:sz w:val="24"/>
        </w:rPr>
        <w:t>Milford</w:t>
      </w:r>
      <w:r w:rsidR="00DC17EB" w:rsidRPr="00640974">
        <w:rPr>
          <w:b w:val="0"/>
          <w:sz w:val="24"/>
        </w:rPr>
        <w:t xml:space="preserve"> to </w:t>
      </w:r>
      <w:r w:rsidR="006E7432" w:rsidRPr="00640974">
        <w:rPr>
          <w:b w:val="0"/>
          <w:sz w:val="24"/>
        </w:rPr>
        <w:t xml:space="preserve">Southport – </w:t>
      </w:r>
      <w:r w:rsidR="00D56637">
        <w:rPr>
          <w:b w:val="0"/>
          <w:sz w:val="24"/>
        </w:rPr>
        <w:t>2</w:t>
      </w:r>
      <w:r w:rsidR="006E7432" w:rsidRPr="00640974">
        <w:rPr>
          <w:b w:val="0"/>
          <w:sz w:val="24"/>
        </w:rPr>
        <w:t>hrs</w:t>
      </w:r>
    </w:p>
    <w:p w14:paraId="2C34B231" w14:textId="77777777" w:rsidR="0062687E" w:rsidRDefault="0062687E" w:rsidP="00C16DCB">
      <w:pPr>
        <w:rPr>
          <w:b w:val="0"/>
          <w:sz w:val="24"/>
        </w:rPr>
      </w:pPr>
    </w:p>
    <w:p w14:paraId="680404E8" w14:textId="2324E870" w:rsidR="0062687E" w:rsidRPr="00491D16" w:rsidRDefault="0062687E" w:rsidP="00491D16">
      <w:pPr>
        <w:spacing w:after="120"/>
        <w:rPr>
          <w:b w:val="0"/>
          <w:sz w:val="24"/>
        </w:rPr>
      </w:pPr>
      <w:r w:rsidRPr="00491D16">
        <w:rPr>
          <w:b w:val="0"/>
          <w:sz w:val="24"/>
        </w:rPr>
        <w:t>Note that the itinerary is subject to change based on marina and slip availability, weather conditions, crew health reasons, boat maintenance reasons or any other reason based on the skipper’s judgement.</w:t>
      </w:r>
    </w:p>
    <w:p w14:paraId="7AFBF905" w14:textId="7FAF95BB" w:rsidR="00B1066C" w:rsidRDefault="000E7C00" w:rsidP="00C15FB0">
      <w:pPr>
        <w:pStyle w:val="Heading2"/>
      </w:pPr>
      <w:r>
        <w:lastRenderedPageBreak/>
        <w:t xml:space="preserve">Main </w:t>
      </w:r>
      <w:r w:rsidR="00B1066C">
        <w:t>Ports of Call</w:t>
      </w:r>
    </w:p>
    <w:p w14:paraId="117B750A" w14:textId="6713AFC3" w:rsidR="00B1066C" w:rsidRDefault="00BA49CA" w:rsidP="00B1066C">
      <w:r>
        <w:rPr>
          <w:noProof/>
        </w:rPr>
        <w:drawing>
          <wp:anchor distT="0" distB="0" distL="114300" distR="114300" simplePos="0" relativeHeight="251680768" behindDoc="0" locked="0" layoutInCell="1" allowOverlap="1" wp14:anchorId="227D8000" wp14:editId="5D1EB09D">
            <wp:simplePos x="0" y="0"/>
            <wp:positionH relativeFrom="column">
              <wp:posOffset>-43815</wp:posOffset>
            </wp:positionH>
            <wp:positionV relativeFrom="paragraph">
              <wp:posOffset>242570</wp:posOffset>
            </wp:positionV>
            <wp:extent cx="6309360" cy="9404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940435"/>
                    </a:xfrm>
                    <a:prstGeom prst="rect">
                      <a:avLst/>
                    </a:prstGeom>
                  </pic:spPr>
                </pic:pic>
              </a:graphicData>
            </a:graphic>
          </wp:anchor>
        </w:drawing>
      </w:r>
      <w:r w:rsidR="00B1066C">
        <w:t>Block Island:</w:t>
      </w:r>
    </w:p>
    <w:p w14:paraId="365FC9BE" w14:textId="24C52358" w:rsidR="00425242" w:rsidRDefault="00BA49CA" w:rsidP="00B1066C">
      <w:pPr>
        <w:rPr>
          <w:b w:val="0"/>
          <w:sz w:val="24"/>
          <w:szCs w:val="24"/>
        </w:rPr>
      </w:pPr>
      <w:r w:rsidRPr="00BA49CA">
        <w:rPr>
          <w:b w:val="0"/>
          <w:sz w:val="24"/>
          <w:szCs w:val="24"/>
        </w:rPr>
        <w:t xml:space="preserve">Can </w:t>
      </w:r>
      <w:r>
        <w:rPr>
          <w:b w:val="0"/>
          <w:sz w:val="24"/>
          <w:szCs w:val="24"/>
        </w:rPr>
        <w:t xml:space="preserve">you believe that this photo is from a Block Island beach? Well this is where we will  be swimming at on our Block Island lay day. We will have lunch at the beach and then head to the town for </w:t>
      </w:r>
      <w:r w:rsidR="00425242">
        <w:rPr>
          <w:b w:val="0"/>
          <w:sz w:val="24"/>
          <w:szCs w:val="24"/>
        </w:rPr>
        <w:t>afternoon visit to the zoo and other famous block island attractions.</w:t>
      </w:r>
      <w:r w:rsidR="004A4D7E">
        <w:rPr>
          <w:b w:val="0"/>
          <w:sz w:val="24"/>
          <w:szCs w:val="24"/>
        </w:rPr>
        <w:t xml:space="preserve"> </w:t>
      </w:r>
      <w:r w:rsidR="000E7C00" w:rsidRPr="000E7C00">
        <w:rPr>
          <w:b w:val="0"/>
          <w:sz w:val="24"/>
          <w:szCs w:val="24"/>
        </w:rPr>
        <w:t>Incorporated in 1672 as the only town on the island of Block Island, New Shoreham is the smallest town in the smallest state in the United States.</w:t>
      </w:r>
    </w:p>
    <w:p w14:paraId="39E9BC3D" w14:textId="09DDED1A" w:rsidR="000E7C00" w:rsidRDefault="000E7C00" w:rsidP="00B1066C">
      <w:pPr>
        <w:rPr>
          <w:b w:val="0"/>
          <w:sz w:val="24"/>
          <w:szCs w:val="24"/>
        </w:rPr>
      </w:pPr>
    </w:p>
    <w:p w14:paraId="7855E937" w14:textId="21DDA556" w:rsidR="00425242" w:rsidRDefault="00140961" w:rsidP="00B1066C">
      <w:pPr>
        <w:rPr>
          <w:b w:val="0"/>
          <w:sz w:val="24"/>
          <w:szCs w:val="24"/>
        </w:rPr>
      </w:pPr>
      <w:r>
        <w:rPr>
          <w:noProof/>
          <w:sz w:val="24"/>
          <w:szCs w:val="24"/>
        </w:rPr>
        <w:drawing>
          <wp:anchor distT="0" distB="0" distL="114300" distR="114300" simplePos="0" relativeHeight="251681792" behindDoc="0" locked="0" layoutInCell="1" allowOverlap="1" wp14:anchorId="37F34BC3" wp14:editId="161EFD8B">
            <wp:simplePos x="0" y="0"/>
            <wp:positionH relativeFrom="column">
              <wp:posOffset>4041775</wp:posOffset>
            </wp:positionH>
            <wp:positionV relativeFrom="paragraph">
              <wp:posOffset>135890</wp:posOffset>
            </wp:positionV>
            <wp:extent cx="2313305" cy="15424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3305" cy="1542415"/>
                    </a:xfrm>
                    <a:prstGeom prst="rect">
                      <a:avLst/>
                    </a:prstGeom>
                  </pic:spPr>
                </pic:pic>
              </a:graphicData>
            </a:graphic>
            <wp14:sizeRelH relativeFrom="margin">
              <wp14:pctWidth>0</wp14:pctWidth>
            </wp14:sizeRelH>
            <wp14:sizeRelV relativeFrom="margin">
              <wp14:pctHeight>0</wp14:pctHeight>
            </wp14:sizeRelV>
          </wp:anchor>
        </w:drawing>
      </w:r>
      <w:r w:rsidR="00425242" w:rsidRPr="00903DE6">
        <w:rPr>
          <w:sz w:val="24"/>
          <w:szCs w:val="24"/>
        </w:rPr>
        <w:t>Mystic</w:t>
      </w:r>
      <w:r w:rsidR="00425242">
        <w:rPr>
          <w:b w:val="0"/>
          <w:sz w:val="24"/>
          <w:szCs w:val="24"/>
        </w:rPr>
        <w:t xml:space="preserve"> </w:t>
      </w:r>
      <w:r w:rsidR="00425242" w:rsidRPr="00903DE6">
        <w:rPr>
          <w:sz w:val="24"/>
          <w:szCs w:val="24"/>
        </w:rPr>
        <w:t>Seaport</w:t>
      </w:r>
      <w:r w:rsidR="00425242">
        <w:rPr>
          <w:b w:val="0"/>
          <w:sz w:val="24"/>
          <w:szCs w:val="24"/>
        </w:rPr>
        <w:t>:</w:t>
      </w:r>
    </w:p>
    <w:p w14:paraId="43C48A4D" w14:textId="6AF310F1" w:rsidR="00737F43" w:rsidRPr="00104C1B" w:rsidRDefault="00425242" w:rsidP="00104C1B">
      <w:pPr>
        <w:rPr>
          <w:b w:val="0"/>
          <w:sz w:val="24"/>
          <w:szCs w:val="24"/>
        </w:rPr>
      </w:pPr>
      <w:r>
        <w:rPr>
          <w:b w:val="0"/>
          <w:sz w:val="24"/>
          <w:szCs w:val="24"/>
        </w:rPr>
        <w:t xml:space="preserve">Docking at the Mystic Seaport allows us access to all the museum </w:t>
      </w:r>
      <w:r w:rsidR="00E1616F">
        <w:rPr>
          <w:b w:val="0"/>
          <w:sz w:val="24"/>
          <w:szCs w:val="24"/>
        </w:rPr>
        <w:t>exhibits</w:t>
      </w:r>
      <w:r>
        <w:rPr>
          <w:b w:val="0"/>
          <w:sz w:val="24"/>
          <w:szCs w:val="24"/>
        </w:rPr>
        <w:t xml:space="preserve"> during the day. We will </w:t>
      </w:r>
      <w:r w:rsidR="00F36C0F">
        <w:rPr>
          <w:b w:val="0"/>
          <w:sz w:val="24"/>
          <w:szCs w:val="24"/>
        </w:rPr>
        <w:t xml:space="preserve">visit the museum, and spend the day at the charming historic maritime village. </w:t>
      </w:r>
    </w:p>
    <w:p w14:paraId="5080D514" w14:textId="383761C9" w:rsidR="00975263" w:rsidRPr="00975263" w:rsidRDefault="00737F43" w:rsidP="00B16E37">
      <w:pPr>
        <w:pStyle w:val="Heading2"/>
      </w:pPr>
      <w:r w:rsidRPr="00E948F0">
        <w:rPr>
          <w:rFonts w:eastAsiaTheme="minorEastAsia" w:cstheme="minorBidi"/>
          <w:sz w:val="24"/>
          <w:szCs w:val="24"/>
        </w:rPr>
        <w:t>The museum was established in 1929 as the "Marine Historical Association". Its fame came with the acquisition of the Charles W. Morgan in 1941, the only surviving wooden sailing whaler. The Seaport was one of the first living history museums in the</w:t>
      </w:r>
      <w:r w:rsidR="006B7694">
        <w:rPr>
          <w:rFonts w:eastAsiaTheme="minorEastAsia" w:cstheme="minorBidi"/>
          <w:sz w:val="24"/>
          <w:szCs w:val="24"/>
        </w:rPr>
        <w:t xml:space="preserve"> </w:t>
      </w:r>
      <w:r w:rsidRPr="00E948F0">
        <w:rPr>
          <w:rFonts w:eastAsiaTheme="minorEastAsia" w:cstheme="minorBidi"/>
          <w:sz w:val="24"/>
          <w:szCs w:val="24"/>
        </w:rPr>
        <w:t xml:space="preserve">United States, with a collection of </w:t>
      </w:r>
      <w:r w:rsidRPr="00751164">
        <w:rPr>
          <w:rFonts w:eastAsiaTheme="minorEastAsia" w:cstheme="minorBidi"/>
          <w:sz w:val="24"/>
          <w:szCs w:val="24"/>
        </w:rPr>
        <w:t>buildings</w:t>
      </w:r>
      <w:r>
        <w:t xml:space="preserve"> </w:t>
      </w:r>
      <w:r w:rsidRPr="00751164">
        <w:rPr>
          <w:rFonts w:eastAsiaTheme="minorEastAsia" w:cstheme="minorBidi"/>
          <w:sz w:val="24"/>
          <w:szCs w:val="24"/>
        </w:rPr>
        <w:t>and</w:t>
      </w:r>
      <w:r>
        <w:t xml:space="preserve"> </w:t>
      </w:r>
      <w:r w:rsidRPr="00751164">
        <w:rPr>
          <w:rFonts w:eastAsiaTheme="minorEastAsia" w:cstheme="minorBidi"/>
          <w:sz w:val="24"/>
          <w:szCs w:val="24"/>
        </w:rPr>
        <w:t>craftsmen to show how people lived; it now receives about 250,000 visitors each year.</w:t>
      </w:r>
    </w:p>
    <w:p w14:paraId="1CB2870C" w14:textId="705B4308" w:rsidR="000C7807" w:rsidRDefault="000C7807" w:rsidP="000C7807">
      <w:pPr>
        <w:pStyle w:val="Heading2"/>
      </w:pPr>
      <w:r>
        <w:t>Our Boat – The Resolution</w:t>
      </w:r>
    </w:p>
    <w:p w14:paraId="07F38F42" w14:textId="78277F3E" w:rsidR="000C7807" w:rsidRPr="00A406A0" w:rsidRDefault="000C7807" w:rsidP="000C7807">
      <w:pPr>
        <w:spacing w:after="200"/>
        <w:rPr>
          <w:b w:val="0"/>
          <w:sz w:val="24"/>
        </w:rPr>
      </w:pPr>
      <w:r w:rsidRPr="00A406A0">
        <w:rPr>
          <w:b w:val="0"/>
          <w:noProof/>
          <w:sz w:val="24"/>
        </w:rPr>
        <mc:AlternateContent>
          <mc:Choice Requires="wpg">
            <w:drawing>
              <wp:anchor distT="0" distB="0" distL="114300" distR="114300" simplePos="0" relativeHeight="251679744" behindDoc="1" locked="0" layoutInCell="1" allowOverlap="1" wp14:anchorId="76CE10C0" wp14:editId="1503E017">
                <wp:simplePos x="0" y="0"/>
                <wp:positionH relativeFrom="column">
                  <wp:posOffset>4418330</wp:posOffset>
                </wp:positionH>
                <wp:positionV relativeFrom="paragraph">
                  <wp:posOffset>73660</wp:posOffset>
                </wp:positionV>
                <wp:extent cx="1935480" cy="2888615"/>
                <wp:effectExtent l="0" t="0" r="7620" b="6985"/>
                <wp:wrapTight wrapText="bothSides">
                  <wp:wrapPolygon edited="0">
                    <wp:start x="213" y="0"/>
                    <wp:lineTo x="0" y="18661"/>
                    <wp:lineTo x="0" y="21510"/>
                    <wp:lineTo x="21260" y="21510"/>
                    <wp:lineTo x="21472" y="18661"/>
                    <wp:lineTo x="21472" y="0"/>
                    <wp:lineTo x="213" y="0"/>
                  </wp:wrapPolygon>
                </wp:wrapTight>
                <wp:docPr id="21" name="Group 21"/>
                <wp:cNvGraphicFramePr/>
                <a:graphic xmlns:a="http://schemas.openxmlformats.org/drawingml/2006/main">
                  <a:graphicData uri="http://schemas.microsoft.com/office/word/2010/wordprocessingGroup">
                    <wpg:wgp>
                      <wpg:cNvGrpSpPr/>
                      <wpg:grpSpPr>
                        <a:xfrm>
                          <a:off x="0" y="0"/>
                          <a:ext cx="1935480" cy="2888615"/>
                          <a:chOff x="0" y="-40005"/>
                          <a:chExt cx="1935480" cy="2889572"/>
                        </a:xfrm>
                      </wpg:grpSpPr>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247650" y="271780"/>
                            <a:ext cx="2494915" cy="1871345"/>
                          </a:xfrm>
                          <a:prstGeom prst="rect">
                            <a:avLst/>
                          </a:prstGeom>
                        </pic:spPr>
                      </pic:pic>
                      <wps:wsp>
                        <wps:cNvPr id="20" name="Text Box 20"/>
                        <wps:cNvSpPr txBox="1"/>
                        <wps:spPr>
                          <a:xfrm>
                            <a:off x="0" y="2454910"/>
                            <a:ext cx="1885950" cy="3946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EC398" w14:textId="77777777" w:rsidR="000C7807" w:rsidRPr="0077579D" w:rsidRDefault="000C7807" w:rsidP="000C7807">
                              <w:pPr>
                                <w:rPr>
                                  <w:sz w:val="16"/>
                                  <w:szCs w:val="16"/>
                                </w:rPr>
                              </w:pPr>
                              <w:r>
                                <w:rPr>
                                  <w:sz w:val="16"/>
                                  <w:szCs w:val="16"/>
                                </w:rPr>
                                <w:t>The Resolution at anchor at the Penfield beach for a swim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E10C0" id="Group 21" o:spid="_x0000_s1034" style="position:absolute;margin-left:347.9pt;margin-top:5.8pt;width:152.4pt;height:227.45pt;z-index:-251636736;mso-width-relative:margin;mso-height-relative:margin" coordorigin=",-400" coordsize="19354,28895"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">
                <v:shape id="Picture 13" o:spid="_x0000_s1035" type="#_x0000_t75" style="position:absolute;left:-2477;top:2718;width:24949;height:18713;rotation: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">
                  <v:imagedata r:id="rId18" o:title=""/>
                </v:shape>
                <v:shape id="Text Box 20" o:spid="_x0000_s1036" type="#_x0000_t202" style="position:absolute;top:24549;width:18859;height:394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" fillcolor="white [3201]" stroked="f" strokeweight=".5pt">
                  <v:textbox>
                    <w:txbxContent>
                      <w:p w14:paraId="444EC398" w14:textId="77777777" w:rsidR="000C7807" w:rsidRPr="0077579D" w:rsidRDefault="000C7807" w:rsidP="000C7807">
                        <w:pPr>
                          <w:rPr>
                            <w:sz w:val="16"/>
                            <w:szCs w:val="16"/>
                          </w:rPr>
                        </w:pPr>
                        <w:r>
                          <w:rPr>
                            <w:sz w:val="16"/>
                            <w:szCs w:val="16"/>
                          </w:rPr>
                          <w:t>The Resolution at anchor at the Penfield beach for a swim</w:t>
                        </w:r>
                      </w:p>
                    </w:txbxContent>
                  </v:textbox>
                </v:shape>
                <w10:wrap type="tight"/>
              </v:group>
            </w:pict>
          </mc:Fallback>
        </mc:AlternateContent>
      </w:r>
      <w:r w:rsidRPr="00A406A0">
        <w:rPr>
          <w:b w:val="0"/>
          <w:sz w:val="24"/>
        </w:rPr>
        <w:t>Our boat is a 1968 Hinckley Bermuda 40 named “the Resolution”. She is hull number 124 of 203 of these gorgeous boats ever built. With its classic long overhangs, perfectly pitched sheer line, wide side-decks, graceful cabin profile, and distinctive near-vertical transom, the Bermuda 40 has inspired severe lust in the heart of many a cruising sailor. Designed by Bill Tripp, Jr., it is without doubt one of the most attractive production sailboats ever conceived. The B-40, as it is often called, was the very first fiberglass boat ever created by the famous Hinckley Company of Southwest Harbor, Maine.</w:t>
      </w:r>
      <w:r w:rsidRPr="00A406A0">
        <w:rPr>
          <w:noProof/>
          <w:sz w:val="24"/>
        </w:rPr>
        <w:t xml:space="preserve"> </w:t>
      </w:r>
    </w:p>
    <w:p w14:paraId="25CB9DC9" w14:textId="77777777" w:rsidR="000C7807" w:rsidRPr="00A406A0" w:rsidRDefault="000C7807" w:rsidP="000C7807">
      <w:pPr>
        <w:spacing w:after="200"/>
        <w:rPr>
          <w:b w:val="0"/>
          <w:sz w:val="24"/>
        </w:rPr>
      </w:pPr>
      <w:r w:rsidRPr="00A406A0">
        <w:rPr>
          <w:b w:val="0"/>
          <w:sz w:val="24"/>
        </w:rPr>
        <w:t>Unlike its contemporaries, the B-40 endured for a very long time. The first hull was commissioned in 1959 and the very last hull, number 203, was launched in 1991. So far this is the longest production run enjoyed by any fiberglass auxiliary sailboat anywhere in the world.</w:t>
      </w:r>
    </w:p>
    <w:p w14:paraId="0F70F473" w14:textId="77777777" w:rsidR="000C7807" w:rsidRPr="00A406A0" w:rsidRDefault="000C7807" w:rsidP="000C7807">
      <w:pPr>
        <w:spacing w:after="200"/>
        <w:rPr>
          <w:b w:val="0"/>
          <w:sz w:val="24"/>
        </w:rPr>
      </w:pPr>
      <w:r w:rsidRPr="00A406A0">
        <w:rPr>
          <w:b w:val="0"/>
          <w:sz w:val="24"/>
        </w:rPr>
        <w:lastRenderedPageBreak/>
        <w:t>The hull is solid fiberglass laminate and the deck is solid glass. The strength of the deck joint is legendary. It consists of an inward flange half an inch thick and six inches wide that is both laminated and through-bolted. Hinckley crews reportedly spent two days on average making sure the fit between hull and deck was perfect before marrying the two parts together. All bulkheads are tabbed to both the deck and the hull.</w:t>
      </w:r>
    </w:p>
    <w:p w14:paraId="7B5E9DBD" w14:textId="77777777" w:rsidR="000C7807" w:rsidRPr="00A406A0" w:rsidRDefault="000C7807" w:rsidP="000C7807">
      <w:pPr>
        <w:spacing w:after="200"/>
        <w:rPr>
          <w:b w:val="0"/>
          <w:sz w:val="24"/>
        </w:rPr>
      </w:pPr>
      <w:r w:rsidRPr="00A406A0">
        <w:rPr>
          <w:b w:val="0"/>
          <w:sz w:val="24"/>
        </w:rPr>
        <w:t>All deck hardware is well bedded and mounted over generous backing plates, with stainless-steel machine screws tapped through the deck and into the plates to minimize the potential for leaks. The ballast is external lead, mounted on stainless-steel bolts at the front of the keel. The centerboard is cast bronze and is controlled by a very reliable worm gear with an override mechanism that permits the board to kick up in a grounding.</w:t>
      </w:r>
    </w:p>
    <w:p w14:paraId="77D6642D" w14:textId="77777777" w:rsidR="000C7807" w:rsidRPr="00A406A0" w:rsidRDefault="000C7807" w:rsidP="000C7807">
      <w:pPr>
        <w:rPr>
          <w:b w:val="0"/>
          <w:sz w:val="24"/>
        </w:rPr>
      </w:pPr>
      <w:r w:rsidRPr="00A406A0">
        <w:rPr>
          <w:b w:val="0"/>
          <w:sz w:val="24"/>
        </w:rPr>
        <w:t xml:space="preserve">As far as performance goes, the B-40 in its prime was a competitive racer. After all the name “Bermuda 40” comes from the Newport-Bermuda race for which it was designed for. But these days would be considered relatively sedate under sail. As with any CCA design, it is not nearly as slow and heavy as its exaggerated D/L ratio might suggest. The boat tracks well with its centerboard down and has a light helm but is initially a bit tender, heeling quickly to 15-20 degrees before it firms up and builds forward momentum. The B-40’s motion, as with most boats of this type, is regular and smooth, thanks to its heavy displacement and full keel. </w:t>
      </w:r>
    </w:p>
    <w:p w14:paraId="7AAC6FED" w14:textId="77777777" w:rsidR="000C7807" w:rsidRDefault="000C7807" w:rsidP="0062687E">
      <w:pPr>
        <w:pStyle w:val="Heading2"/>
      </w:pPr>
    </w:p>
    <w:p w14:paraId="2EAFCD6B" w14:textId="0E00B2E0" w:rsidR="0062687E" w:rsidRDefault="0062687E" w:rsidP="0062687E">
      <w:pPr>
        <w:pStyle w:val="Heading2"/>
      </w:pPr>
      <w:r>
        <w:t>Roles and Responsibilities Onboard</w:t>
      </w:r>
    </w:p>
    <w:p w14:paraId="47DD9DFF" w14:textId="77777777" w:rsidR="00342556" w:rsidRDefault="00342556" w:rsidP="00342556">
      <w:pPr>
        <w:rPr>
          <w:b w:val="0"/>
          <w:sz w:val="24"/>
        </w:rPr>
      </w:pPr>
      <w:r>
        <w:rPr>
          <w:b w:val="0"/>
          <w:sz w:val="24"/>
        </w:rPr>
        <w:t xml:space="preserve">The long cruise is a youth led activity with adult supervision. </w:t>
      </w:r>
    </w:p>
    <w:p w14:paraId="1C032072" w14:textId="6A9AF2A3" w:rsidR="00342556" w:rsidRDefault="00342556" w:rsidP="00342556">
      <w:pPr>
        <w:rPr>
          <w:b w:val="0"/>
          <w:sz w:val="24"/>
        </w:rPr>
      </w:pPr>
      <w:r>
        <w:rPr>
          <w:b w:val="0"/>
          <w:sz w:val="24"/>
        </w:rPr>
        <w:t xml:space="preserve">Each day one of the scouts is designated as the navigator and another is designated as the </w:t>
      </w:r>
      <w:r w:rsidR="000346BB">
        <w:rPr>
          <w:b w:val="0"/>
          <w:sz w:val="24"/>
        </w:rPr>
        <w:t>boatswain (</w:t>
      </w:r>
      <w:proofErr w:type="spellStart"/>
      <w:r w:rsidR="000346BB">
        <w:rPr>
          <w:b w:val="0"/>
          <w:sz w:val="24"/>
        </w:rPr>
        <w:t>boh-</w:t>
      </w:r>
      <w:r w:rsidR="000346BB">
        <w:rPr>
          <w:b w:val="0"/>
          <w:i/>
          <w:sz w:val="24"/>
        </w:rPr>
        <w:t>suh</w:t>
      </w:r>
      <w:proofErr w:type="spellEnd"/>
      <w:r w:rsidR="000346BB">
        <w:rPr>
          <w:b w:val="0"/>
          <w:i/>
          <w:sz w:val="24"/>
        </w:rPr>
        <w:t xml:space="preserve"> </w:t>
      </w:r>
      <w:r w:rsidR="000346BB">
        <w:rPr>
          <w:b w:val="0"/>
          <w:sz w:val="24"/>
        </w:rPr>
        <w:t>n)</w:t>
      </w:r>
      <w:r>
        <w:rPr>
          <w:b w:val="0"/>
          <w:sz w:val="24"/>
        </w:rPr>
        <w:t xml:space="preserve">. Helm time and watches are rotated among all other scouts based on the schedule set up by the </w:t>
      </w:r>
      <w:r w:rsidR="000346BB">
        <w:rPr>
          <w:b w:val="0"/>
          <w:sz w:val="24"/>
        </w:rPr>
        <w:t>boatswain</w:t>
      </w:r>
      <w:r>
        <w:rPr>
          <w:b w:val="0"/>
          <w:sz w:val="24"/>
        </w:rPr>
        <w:t xml:space="preserve">. </w:t>
      </w:r>
    </w:p>
    <w:p w14:paraId="3F0082F7" w14:textId="0309D6FE" w:rsidR="00342556" w:rsidRDefault="00342556" w:rsidP="00342556">
      <w:pPr>
        <w:rPr>
          <w:b w:val="0"/>
          <w:sz w:val="24"/>
        </w:rPr>
      </w:pPr>
      <w:r>
        <w:rPr>
          <w:b w:val="0"/>
          <w:sz w:val="24"/>
        </w:rPr>
        <w:t xml:space="preserve">The </w:t>
      </w:r>
      <w:r w:rsidR="000346BB">
        <w:rPr>
          <w:b w:val="0"/>
          <w:sz w:val="24"/>
        </w:rPr>
        <w:t>boatswain</w:t>
      </w:r>
      <w:r>
        <w:rPr>
          <w:b w:val="0"/>
          <w:sz w:val="24"/>
        </w:rPr>
        <w:t xml:space="preserve"> is in charge of the crew for the day. Under the </w:t>
      </w:r>
      <w:r w:rsidR="000346BB">
        <w:rPr>
          <w:b w:val="0"/>
          <w:sz w:val="24"/>
        </w:rPr>
        <w:t>boatswain</w:t>
      </w:r>
      <w:r>
        <w:rPr>
          <w:b w:val="0"/>
          <w:sz w:val="24"/>
        </w:rPr>
        <w:t xml:space="preserve">’s leadership, the crew must move through the day’s goals as a team to be successful. </w:t>
      </w:r>
    </w:p>
    <w:p w14:paraId="11AD177F" w14:textId="63D819DE" w:rsidR="00342556" w:rsidRDefault="00342556" w:rsidP="00342556">
      <w:pPr>
        <w:rPr>
          <w:b w:val="0"/>
          <w:sz w:val="24"/>
        </w:rPr>
      </w:pPr>
      <w:r>
        <w:rPr>
          <w:b w:val="0"/>
          <w:sz w:val="24"/>
        </w:rPr>
        <w:t>The navigator is in charge of planning the day’s</w:t>
      </w:r>
      <w:r w:rsidR="000346BB">
        <w:rPr>
          <w:b w:val="0"/>
          <w:sz w:val="24"/>
        </w:rPr>
        <w:t xml:space="preserve"> course the night before and </w:t>
      </w:r>
      <w:r>
        <w:rPr>
          <w:b w:val="0"/>
          <w:sz w:val="24"/>
        </w:rPr>
        <w:t>reco</w:t>
      </w:r>
      <w:r w:rsidR="000346BB">
        <w:rPr>
          <w:b w:val="0"/>
          <w:sz w:val="24"/>
        </w:rPr>
        <w:t>r</w:t>
      </w:r>
      <w:r>
        <w:rPr>
          <w:b w:val="0"/>
          <w:sz w:val="24"/>
        </w:rPr>
        <w:t>ding the boat’s prog</w:t>
      </w:r>
      <w:r w:rsidR="000346BB">
        <w:rPr>
          <w:b w:val="0"/>
          <w:sz w:val="24"/>
        </w:rPr>
        <w:t>ress on his or her</w:t>
      </w:r>
      <w:r>
        <w:rPr>
          <w:b w:val="0"/>
          <w:sz w:val="24"/>
        </w:rPr>
        <w:t xml:space="preserve"> charts and deck log during the day. </w:t>
      </w:r>
    </w:p>
    <w:p w14:paraId="386B2DD7" w14:textId="780BBC3F" w:rsidR="00342556" w:rsidRDefault="00342556" w:rsidP="00342556">
      <w:pPr>
        <w:rPr>
          <w:b w:val="0"/>
          <w:sz w:val="24"/>
        </w:rPr>
      </w:pPr>
      <w:r>
        <w:rPr>
          <w:b w:val="0"/>
          <w:sz w:val="24"/>
        </w:rPr>
        <w:t xml:space="preserve">The skipper makes sure that everyone is safe and each scout is challenged at his or her appropriate level. </w:t>
      </w:r>
    </w:p>
    <w:p w14:paraId="38A8B632" w14:textId="09B3130A" w:rsidR="00342556" w:rsidRDefault="0077579D" w:rsidP="00C16DCB">
      <w:pPr>
        <w:rPr>
          <w:b w:val="0"/>
        </w:rPr>
      </w:pPr>
      <w:r>
        <w:rPr>
          <w:b w:val="0"/>
          <w:noProof/>
        </w:rPr>
        <w:lastRenderedPageBreak/>
        <mc:AlternateContent>
          <mc:Choice Requires="wpg">
            <w:drawing>
              <wp:anchor distT="0" distB="0" distL="114300" distR="114300" simplePos="0" relativeHeight="251671552" behindDoc="1" locked="0" layoutInCell="1" allowOverlap="1" wp14:anchorId="35EE2E6A" wp14:editId="2AF13C95">
                <wp:simplePos x="0" y="0"/>
                <wp:positionH relativeFrom="column">
                  <wp:posOffset>4411980</wp:posOffset>
                </wp:positionH>
                <wp:positionV relativeFrom="paragraph">
                  <wp:posOffset>50800</wp:posOffset>
                </wp:positionV>
                <wp:extent cx="2058035" cy="1937707"/>
                <wp:effectExtent l="0" t="0" r="0" b="5715"/>
                <wp:wrapTight wrapText="bothSides">
                  <wp:wrapPolygon edited="0">
                    <wp:start x="0" y="0"/>
                    <wp:lineTo x="0" y="21451"/>
                    <wp:lineTo x="21393" y="21451"/>
                    <wp:lineTo x="21393"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058035" cy="1937707"/>
                          <a:chOff x="0" y="0"/>
                          <a:chExt cx="2058035" cy="1937707"/>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8035" cy="1543050"/>
                          </a:xfrm>
                          <a:prstGeom prst="rect">
                            <a:avLst/>
                          </a:prstGeom>
                        </pic:spPr>
                      </pic:pic>
                      <wps:wsp>
                        <wps:cNvPr id="18" name="Text Box 18"/>
                        <wps:cNvSpPr txBox="1"/>
                        <wps:spPr>
                          <a:xfrm>
                            <a:off x="0" y="1543050"/>
                            <a:ext cx="2058035" cy="3946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11993" w14:textId="33CEA574" w:rsidR="0077579D" w:rsidRPr="0077579D" w:rsidRDefault="0077579D" w:rsidP="0077579D">
                              <w:pPr>
                                <w:rPr>
                                  <w:sz w:val="16"/>
                                  <w:szCs w:val="16"/>
                                </w:rPr>
                              </w:pPr>
                              <w:r w:rsidRPr="0077579D">
                                <w:rPr>
                                  <w:sz w:val="16"/>
                                  <w:szCs w:val="16"/>
                                </w:rPr>
                                <w:t xml:space="preserve">A </w:t>
                              </w:r>
                              <w:r>
                                <w:rPr>
                                  <w:sz w:val="16"/>
                                  <w:szCs w:val="16"/>
                                </w:rPr>
                                <w:t>Sea Scout navigating onboard the Resolution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EE2E6A" id="Group 19" o:spid="_x0000_s1037" style="position:absolute;margin-left:347.4pt;margin-top:4pt;width:162.05pt;height:152.6pt;z-index:-251644928" coordsize="20580,19377"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">
                <v:shape id="Picture 14" o:spid="_x0000_s1038" type="#_x0000_t75" style="position:absolute;width:20580;height:154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">
                  <v:imagedata r:id="rId20" o:title=""/>
                </v:shape>
                <v:shape id="Text Box 18" o:spid="_x0000_s1039" type="#_x0000_t202" style="position:absolute;top:15430;width:20580;height:394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" fillcolor="white [3201]" stroked="f" strokeweight=".5pt">
                  <v:textbox>
                    <w:txbxContent>
                      <w:p w14:paraId="76811993" w14:textId="33CEA574" w:rsidR="0077579D" w:rsidRPr="0077579D" w:rsidRDefault="0077579D" w:rsidP="0077579D">
                        <w:pPr>
                          <w:rPr>
                            <w:sz w:val="16"/>
                            <w:szCs w:val="16"/>
                          </w:rPr>
                        </w:pPr>
                        <w:r w:rsidRPr="0077579D">
                          <w:rPr>
                            <w:sz w:val="16"/>
                            <w:szCs w:val="16"/>
                          </w:rPr>
                          <w:t xml:space="preserve">A </w:t>
                        </w:r>
                        <w:r>
                          <w:rPr>
                            <w:sz w:val="16"/>
                            <w:szCs w:val="16"/>
                          </w:rPr>
                          <w:t>Sea Scout navigating onboard the Resolution</w:t>
                        </w:r>
                      </w:p>
                    </w:txbxContent>
                  </v:textbox>
                </v:shape>
                <w10:wrap type="tight"/>
              </v:group>
            </w:pict>
          </mc:Fallback>
        </mc:AlternateContent>
      </w:r>
    </w:p>
    <w:p w14:paraId="05B9BDD3" w14:textId="666140DC" w:rsidR="00DB5F48" w:rsidRDefault="00DB5F48" w:rsidP="00DB5F48">
      <w:pPr>
        <w:rPr>
          <w:b w:val="0"/>
          <w:sz w:val="24"/>
        </w:rPr>
      </w:pPr>
      <w:r>
        <w:rPr>
          <w:b w:val="0"/>
          <w:sz w:val="24"/>
        </w:rPr>
        <w:t>While our boat is equipped with a modern electronic navigation system</w:t>
      </w:r>
      <w:r w:rsidR="000346BB">
        <w:rPr>
          <w:b w:val="0"/>
          <w:sz w:val="24"/>
        </w:rPr>
        <w:t>,</w:t>
      </w:r>
      <w:r>
        <w:rPr>
          <w:b w:val="0"/>
          <w:sz w:val="24"/>
        </w:rPr>
        <w:t xml:space="preserve"> the scouts</w:t>
      </w:r>
      <w:r w:rsidR="000346BB">
        <w:rPr>
          <w:b w:val="0"/>
          <w:sz w:val="24"/>
        </w:rPr>
        <w:t xml:space="preserve"> use classic navigation methods with </w:t>
      </w:r>
      <w:r>
        <w:rPr>
          <w:b w:val="0"/>
          <w:sz w:val="24"/>
        </w:rPr>
        <w:t>paper charts. This ensures that they have a great foundation</w:t>
      </w:r>
      <w:r w:rsidR="000346BB">
        <w:rPr>
          <w:b w:val="0"/>
          <w:sz w:val="24"/>
        </w:rPr>
        <w:t xml:space="preserve"> in all forms of marine navigation</w:t>
      </w:r>
      <w:r>
        <w:rPr>
          <w:b w:val="0"/>
          <w:sz w:val="24"/>
        </w:rPr>
        <w:t xml:space="preserve">. Electronic navigation is reserved for and used </w:t>
      </w:r>
      <w:r w:rsidR="000346BB">
        <w:rPr>
          <w:b w:val="0"/>
          <w:sz w:val="24"/>
        </w:rPr>
        <w:t xml:space="preserve">only </w:t>
      </w:r>
      <w:r>
        <w:rPr>
          <w:b w:val="0"/>
          <w:sz w:val="24"/>
        </w:rPr>
        <w:t xml:space="preserve">by the skipper and the adult leadership to ensure safety. </w:t>
      </w:r>
    </w:p>
    <w:p w14:paraId="3A98747D" w14:textId="0B3CBBB8" w:rsidR="00DB5F48" w:rsidRDefault="00DB5F48" w:rsidP="00C16DCB">
      <w:pPr>
        <w:rPr>
          <w:b w:val="0"/>
        </w:rPr>
      </w:pPr>
    </w:p>
    <w:p w14:paraId="3B625EDA" w14:textId="77777777" w:rsidR="00342556" w:rsidRDefault="00342556" w:rsidP="00C16DCB">
      <w:pPr>
        <w:rPr>
          <w:b w:val="0"/>
        </w:rPr>
      </w:pPr>
    </w:p>
    <w:p w14:paraId="2200ED09" w14:textId="3AA90D66" w:rsidR="00BD560E" w:rsidRDefault="00BD560E" w:rsidP="00BD560E">
      <w:pPr>
        <w:pStyle w:val="Heading2"/>
      </w:pPr>
      <w:r>
        <w:t>Accommodations aboard the Resolution</w:t>
      </w:r>
    </w:p>
    <w:p w14:paraId="06E7F3A8" w14:textId="62C5F284" w:rsidR="00176855" w:rsidRPr="00B715C8" w:rsidRDefault="00BD560E" w:rsidP="00C16DCB">
      <w:pPr>
        <w:rPr>
          <w:b w:val="0"/>
          <w:sz w:val="24"/>
        </w:rPr>
      </w:pPr>
      <w:r w:rsidRPr="00B715C8">
        <w:rPr>
          <w:b w:val="0"/>
          <w:sz w:val="24"/>
        </w:rPr>
        <w:t xml:space="preserve">For long overnight trips, the Resolution can accommodate 6 sea scouts, 2 in her forward cabin, 4 in the saloon area, 2 being on floor mats. The two aft quarter births are separated from the saloon area with a door and allocated to adult leaders. With this configuration, girls, boys and adults have their own separate sleeping quarters. There is only one head (bathroom) aboard, which is shared by all. </w:t>
      </w:r>
    </w:p>
    <w:p w14:paraId="6B69070C" w14:textId="77777777" w:rsidR="0015004C" w:rsidRPr="0015004C" w:rsidRDefault="0015004C" w:rsidP="0015004C"/>
    <w:p w14:paraId="5B161238" w14:textId="1CBB60AE" w:rsidR="00E41285" w:rsidRDefault="00C0019E" w:rsidP="00E41285">
      <w:pPr>
        <w:pStyle w:val="Heading2"/>
      </w:pPr>
      <w:r>
        <w:t>Cruise</w:t>
      </w:r>
      <w:r w:rsidR="00E41285">
        <w:t xml:space="preserve"> Requirements</w:t>
      </w:r>
    </w:p>
    <w:p w14:paraId="00E21593" w14:textId="77777777" w:rsidR="002D0B69" w:rsidRDefault="002D0B69" w:rsidP="002D0B69">
      <w:r w:rsidRPr="002D0B69">
        <w:t xml:space="preserve">CODE OF CONDUCT </w:t>
      </w:r>
    </w:p>
    <w:p w14:paraId="43CF7BF4" w14:textId="5A5E4E50" w:rsidR="002D0B69" w:rsidRPr="00A406A0" w:rsidRDefault="002D0B69" w:rsidP="002D0B69">
      <w:pPr>
        <w:rPr>
          <w:b w:val="0"/>
          <w:sz w:val="24"/>
        </w:rPr>
      </w:pPr>
      <w:r w:rsidRPr="00A406A0">
        <w:rPr>
          <w:b w:val="0"/>
          <w:sz w:val="24"/>
        </w:rPr>
        <w:t>All participants are to behave in a manner that is expected of all Scouts and that would bring no discredit to Scouting. No one is allowed to leave the event for any reason without permission of the Skipper or his delegate in his absence. The Guide to Safe Scouting is to be followed at all times. Scout Leaders are expected to maintain safety and discipline of their crew members. Adults are expected to observe all safety and discipline rules, enforcing the same at any time a problem presents itself, regardless of which crew members may be involved. All leaders, Adult and Youth shall hold themselves to the high standards expected of</w:t>
      </w:r>
    </w:p>
    <w:p w14:paraId="6FC62799" w14:textId="4E4439BB" w:rsidR="002D0B69" w:rsidRPr="00A406A0" w:rsidRDefault="002D0B69" w:rsidP="002D0B69">
      <w:pPr>
        <w:rPr>
          <w:b w:val="0"/>
          <w:sz w:val="24"/>
        </w:rPr>
      </w:pPr>
      <w:r w:rsidRPr="00A406A0">
        <w:rPr>
          <w:b w:val="0"/>
          <w:sz w:val="24"/>
        </w:rPr>
        <w:t>Scouts and should at all times be a role model for younger or junior members. All discipline or safety issues are expected to be resolved at the lowest level, by the participants in a timely manner. Any situations that may rise above this level shall be resolved by the Staff and may include expulsion from the event at the offender’s own cost. The decision of the skipper is final.</w:t>
      </w:r>
    </w:p>
    <w:p w14:paraId="29626FFA" w14:textId="77777777" w:rsidR="002D0B69" w:rsidRPr="002D0B69" w:rsidRDefault="002D0B69" w:rsidP="002D0B69"/>
    <w:p w14:paraId="1FE9FFFC" w14:textId="02719DAB" w:rsidR="002D0B69" w:rsidRPr="002D0B69" w:rsidRDefault="002D0B69" w:rsidP="002D0B69">
      <w:r w:rsidRPr="002D0B69">
        <w:t xml:space="preserve">HEALTH </w:t>
      </w:r>
      <w:r w:rsidR="001E52AD">
        <w:t xml:space="preserve">and MEDICAL DOCUMENTATION </w:t>
      </w:r>
      <w:r w:rsidRPr="002D0B69">
        <w:t>REQUIREMENTS</w:t>
      </w:r>
    </w:p>
    <w:p w14:paraId="0EDA7DE2" w14:textId="2C312511" w:rsidR="002D0B69" w:rsidRPr="00A406A0" w:rsidRDefault="002D0B69" w:rsidP="002D0B69">
      <w:pPr>
        <w:rPr>
          <w:b w:val="0"/>
          <w:sz w:val="24"/>
        </w:rPr>
      </w:pPr>
      <w:r w:rsidRPr="00A406A0">
        <w:rPr>
          <w:b w:val="0"/>
          <w:sz w:val="24"/>
        </w:rPr>
        <w:t>While underway anybody needing more than basic First Aid will be sent to the nearest medical facility for treatment.</w:t>
      </w:r>
    </w:p>
    <w:p w14:paraId="7467C507" w14:textId="77777777" w:rsidR="002D0B69" w:rsidRPr="00A406A0" w:rsidRDefault="002D0B69" w:rsidP="002D0B69">
      <w:pPr>
        <w:rPr>
          <w:b w:val="0"/>
          <w:sz w:val="24"/>
        </w:rPr>
      </w:pPr>
    </w:p>
    <w:p w14:paraId="221AB267" w14:textId="4BFEA52A" w:rsidR="002D0B69" w:rsidRPr="00A406A0" w:rsidRDefault="002D0B69" w:rsidP="002D0B69">
      <w:pPr>
        <w:rPr>
          <w:b w:val="0"/>
          <w:sz w:val="24"/>
        </w:rPr>
      </w:pPr>
      <w:r w:rsidRPr="00A406A0">
        <w:rPr>
          <w:b w:val="0"/>
          <w:sz w:val="24"/>
        </w:rPr>
        <w:t>Scouts and adult leaders must bring the completed "BSA Annual Health and Medical Record".</w:t>
      </w:r>
    </w:p>
    <w:p w14:paraId="6D09B0E5" w14:textId="32D6F190" w:rsidR="002D0B69" w:rsidRPr="00A406A0" w:rsidRDefault="002D0B69" w:rsidP="002D0B69">
      <w:pPr>
        <w:rPr>
          <w:b w:val="0"/>
          <w:sz w:val="24"/>
        </w:rPr>
      </w:pPr>
      <w:r w:rsidRPr="00A406A0">
        <w:rPr>
          <w:b w:val="0"/>
          <w:sz w:val="24"/>
        </w:rPr>
        <w:t>1. Section on, Health and Medical Record, filled out and be sure immunization record is complete and that all medications Scout is to receive at camp are listed.</w:t>
      </w:r>
    </w:p>
    <w:p w14:paraId="115CB9CB" w14:textId="7CA39CAA" w:rsidR="002D0B69" w:rsidRPr="00A406A0" w:rsidRDefault="002D0B69" w:rsidP="002D0B69">
      <w:pPr>
        <w:rPr>
          <w:b w:val="0"/>
          <w:sz w:val="24"/>
        </w:rPr>
      </w:pPr>
      <w:r w:rsidRPr="00A406A0">
        <w:rPr>
          <w:b w:val="0"/>
          <w:sz w:val="24"/>
        </w:rPr>
        <w:lastRenderedPageBreak/>
        <w:t>2. Section on, Informed Consent and Hold Harmless/Release Agreement, filled out and signed and dated by Parent or Guardian, not more than 12 months prior to the end of the camp session</w:t>
      </w:r>
    </w:p>
    <w:p w14:paraId="7BED1532" w14:textId="46F25346" w:rsidR="002D0B69" w:rsidRPr="00A406A0" w:rsidRDefault="002D0B69" w:rsidP="002D0B69">
      <w:pPr>
        <w:rPr>
          <w:b w:val="0"/>
          <w:sz w:val="24"/>
        </w:rPr>
      </w:pPr>
      <w:r w:rsidRPr="00A406A0">
        <w:rPr>
          <w:b w:val="0"/>
          <w:sz w:val="24"/>
        </w:rPr>
        <w:t>3. Section on, report of a The Examining Health-Care Provider completed, signed and dated by a licensed Physician not more than 36 months prior to the end of the camp session.</w:t>
      </w:r>
    </w:p>
    <w:p w14:paraId="7F0FD97C" w14:textId="1E17781D" w:rsidR="00D132A1" w:rsidRPr="00A406A0" w:rsidRDefault="00D132A1" w:rsidP="002D0B69">
      <w:pPr>
        <w:rPr>
          <w:b w:val="0"/>
          <w:sz w:val="24"/>
        </w:rPr>
      </w:pPr>
      <w:r w:rsidRPr="00A406A0">
        <w:rPr>
          <w:b w:val="0"/>
          <w:sz w:val="24"/>
        </w:rPr>
        <w:t>4. Copy of Health insurance card</w:t>
      </w:r>
    </w:p>
    <w:p w14:paraId="6C4986EE" w14:textId="7E292049" w:rsidR="000E12FF" w:rsidRPr="00A406A0" w:rsidRDefault="000E12FF" w:rsidP="002D0B69">
      <w:pPr>
        <w:rPr>
          <w:b w:val="0"/>
          <w:sz w:val="24"/>
        </w:rPr>
      </w:pPr>
    </w:p>
    <w:p w14:paraId="7E87F811" w14:textId="5C49A615" w:rsidR="002D0B69" w:rsidRPr="00A406A0" w:rsidRDefault="002D0B69" w:rsidP="002D0B69">
      <w:pPr>
        <w:rPr>
          <w:b w:val="0"/>
          <w:sz w:val="24"/>
        </w:rPr>
      </w:pPr>
      <w:r w:rsidRPr="00A406A0">
        <w:rPr>
          <w:b w:val="0"/>
          <w:sz w:val="24"/>
        </w:rPr>
        <w:t>Medical Forms must be retained on file at camp and WILL NOT BE RETURNED. Please make a copy.</w:t>
      </w:r>
    </w:p>
    <w:p w14:paraId="1E348AAC" w14:textId="609FD61F" w:rsidR="002D0B69" w:rsidRPr="00A406A0" w:rsidRDefault="002D0B69" w:rsidP="002D0B69">
      <w:pPr>
        <w:rPr>
          <w:b w:val="0"/>
          <w:sz w:val="24"/>
        </w:rPr>
      </w:pPr>
    </w:p>
    <w:p w14:paraId="22AF78B0" w14:textId="7A8C5EED" w:rsidR="002D0B69" w:rsidRPr="00A406A0" w:rsidRDefault="002D0B69" w:rsidP="002D0B69">
      <w:pPr>
        <w:rPr>
          <w:b w:val="0"/>
          <w:sz w:val="24"/>
        </w:rPr>
      </w:pPr>
      <w:r w:rsidRPr="00A406A0">
        <w:rPr>
          <w:b w:val="0"/>
          <w:sz w:val="24"/>
        </w:rPr>
        <w:t>Allergies: Please explain any and all allergies on the Health History. Include symptoms and necessary treatment.</w:t>
      </w:r>
    </w:p>
    <w:p w14:paraId="4B52ABF1" w14:textId="0A465A14" w:rsidR="002D0B69" w:rsidRDefault="002D0B69" w:rsidP="002D0B69">
      <w:pPr>
        <w:rPr>
          <w:b w:val="0"/>
          <w:sz w:val="24"/>
        </w:rPr>
      </w:pPr>
      <w:r w:rsidRPr="00A406A0">
        <w:rPr>
          <w:b w:val="0"/>
          <w:sz w:val="24"/>
        </w:rPr>
        <w:t>Medications: All medications are administered underway MUST be listed on the Health History form at time of check in. ONLY those medications listed will be administered. All medication must come onboard in the original prescription containers. Please limit amount to seven (7) day supply. Medication not in an original container will not be administered. "Urgent use" medications, such as asthma inhalers and epi pens, may be returned to the Scout or Leader for whom they are prescribed, at the discretion of</w:t>
      </w:r>
      <w:r w:rsidR="00846162" w:rsidRPr="00A406A0">
        <w:rPr>
          <w:b w:val="0"/>
          <w:sz w:val="24"/>
        </w:rPr>
        <w:t xml:space="preserve"> the skipper.</w:t>
      </w:r>
    </w:p>
    <w:p w14:paraId="44188809" w14:textId="77777777" w:rsidR="007D2362" w:rsidRPr="00A406A0" w:rsidRDefault="007D2362" w:rsidP="002D0B69">
      <w:pPr>
        <w:rPr>
          <w:b w:val="0"/>
          <w:sz w:val="24"/>
        </w:rPr>
      </w:pPr>
    </w:p>
    <w:p w14:paraId="1CBA8B83" w14:textId="7F84876C" w:rsidR="00B4676A" w:rsidRDefault="00B4676A" w:rsidP="00B4676A">
      <w:pPr>
        <w:pStyle w:val="Heading2"/>
      </w:pPr>
      <w:r>
        <w:t>What to Bring</w:t>
      </w:r>
    </w:p>
    <w:p w14:paraId="3564A937" w14:textId="148C659B" w:rsidR="00200A6A" w:rsidRPr="00200A6A" w:rsidRDefault="00200A6A" w:rsidP="00200A6A">
      <w:r>
        <w:t>Everything must be packed in collapsible duffle bag.</w:t>
      </w:r>
      <w:r w:rsidR="00426E78">
        <w:t xml:space="preserve"> Bring as little as possible</w:t>
      </w:r>
      <w:r w:rsidR="0015004C">
        <w:t xml:space="preserve"> to conserve space on board.</w:t>
      </w:r>
    </w:p>
    <w:tbl>
      <w:tblPr>
        <w:tblStyle w:val="TableGrid"/>
        <w:tblW w:w="0" w:type="auto"/>
        <w:tblLook w:val="04A0" w:firstRow="1" w:lastRow="0" w:firstColumn="1" w:lastColumn="0" w:noHBand="0" w:noVBand="1"/>
      </w:tblPr>
      <w:tblGrid>
        <w:gridCol w:w="3308"/>
        <w:gridCol w:w="3309"/>
        <w:gridCol w:w="3309"/>
      </w:tblGrid>
      <w:tr w:rsidR="00A406A0" w14:paraId="7B1DDB6E" w14:textId="77777777" w:rsidTr="00A406A0">
        <w:tc>
          <w:tcPr>
            <w:tcW w:w="3308" w:type="dxa"/>
          </w:tcPr>
          <w:p w14:paraId="5A53E0CD" w14:textId="1B9FFE7E" w:rsidR="00A406A0" w:rsidRPr="00A406A0" w:rsidRDefault="00A406A0" w:rsidP="00A406A0">
            <w:pPr>
              <w:spacing w:line="276" w:lineRule="auto"/>
              <w:rPr>
                <w:b w:val="0"/>
                <w:sz w:val="22"/>
              </w:rPr>
            </w:pPr>
            <w:r w:rsidRPr="00200A6A">
              <w:rPr>
                <w:sz w:val="22"/>
              </w:rPr>
              <w:t>Clothes</w:t>
            </w:r>
            <w:r w:rsidRPr="00A406A0">
              <w:rPr>
                <w:b w:val="0"/>
                <w:sz w:val="22"/>
              </w:rPr>
              <w:t>:</w:t>
            </w:r>
          </w:p>
          <w:p w14:paraId="5EE3ED71" w14:textId="10CE8AED" w:rsidR="00A406A0" w:rsidRPr="00A406A0" w:rsidRDefault="00A406A0" w:rsidP="00A406A0">
            <w:pPr>
              <w:pStyle w:val="ListParagraph"/>
              <w:numPr>
                <w:ilvl w:val="0"/>
                <w:numId w:val="2"/>
              </w:numPr>
              <w:rPr>
                <w:b w:val="0"/>
                <w:sz w:val="24"/>
              </w:rPr>
            </w:pPr>
            <w:r w:rsidRPr="00A406A0">
              <w:rPr>
                <w:b w:val="0"/>
                <w:sz w:val="24"/>
              </w:rPr>
              <w:t>Ship 84 shirt and hat</w:t>
            </w:r>
          </w:p>
          <w:p w14:paraId="6918E123" w14:textId="5EB4645D" w:rsidR="00A406A0" w:rsidRPr="00A406A0" w:rsidRDefault="00A406A0" w:rsidP="00A406A0">
            <w:pPr>
              <w:pStyle w:val="ListParagraph"/>
              <w:numPr>
                <w:ilvl w:val="0"/>
                <w:numId w:val="2"/>
              </w:numPr>
              <w:rPr>
                <w:b w:val="0"/>
                <w:sz w:val="24"/>
              </w:rPr>
            </w:pPr>
            <w:r w:rsidRPr="00A406A0">
              <w:rPr>
                <w:b w:val="0"/>
                <w:sz w:val="24"/>
              </w:rPr>
              <w:t>Boat Shoes / Toe Covered Sandals</w:t>
            </w:r>
          </w:p>
          <w:p w14:paraId="7A81FACA" w14:textId="497B1B73" w:rsidR="00A406A0" w:rsidRPr="00A406A0" w:rsidRDefault="00A406A0" w:rsidP="00A406A0">
            <w:pPr>
              <w:pStyle w:val="ListParagraph"/>
              <w:numPr>
                <w:ilvl w:val="0"/>
                <w:numId w:val="2"/>
              </w:numPr>
              <w:rPr>
                <w:b w:val="0"/>
                <w:sz w:val="24"/>
              </w:rPr>
            </w:pPr>
            <w:r w:rsidRPr="00A406A0">
              <w:rPr>
                <w:b w:val="0"/>
                <w:sz w:val="24"/>
              </w:rPr>
              <w:t>Socks (4 pairs)</w:t>
            </w:r>
          </w:p>
          <w:p w14:paraId="677F19FB" w14:textId="12D8F88D" w:rsidR="00A406A0" w:rsidRPr="00A406A0" w:rsidRDefault="00A406A0" w:rsidP="00A406A0">
            <w:pPr>
              <w:pStyle w:val="ListParagraph"/>
              <w:numPr>
                <w:ilvl w:val="0"/>
                <w:numId w:val="2"/>
              </w:numPr>
              <w:rPr>
                <w:b w:val="0"/>
                <w:sz w:val="24"/>
              </w:rPr>
            </w:pPr>
            <w:r w:rsidRPr="00A406A0">
              <w:rPr>
                <w:b w:val="0"/>
                <w:sz w:val="24"/>
              </w:rPr>
              <w:t>Underwear</w:t>
            </w:r>
          </w:p>
          <w:p w14:paraId="1214A31B" w14:textId="28C3F0AC" w:rsidR="00A406A0" w:rsidRPr="00A406A0" w:rsidRDefault="00A406A0" w:rsidP="00A406A0">
            <w:pPr>
              <w:pStyle w:val="ListParagraph"/>
              <w:numPr>
                <w:ilvl w:val="0"/>
                <w:numId w:val="2"/>
              </w:numPr>
              <w:rPr>
                <w:b w:val="0"/>
                <w:sz w:val="24"/>
              </w:rPr>
            </w:pPr>
            <w:r w:rsidRPr="00A406A0">
              <w:rPr>
                <w:b w:val="0"/>
                <w:sz w:val="24"/>
              </w:rPr>
              <w:t>T-shirts / Water Shirts</w:t>
            </w:r>
          </w:p>
          <w:p w14:paraId="3CC1EC05" w14:textId="7FF4B9D7" w:rsidR="00A406A0" w:rsidRPr="00A406A0" w:rsidRDefault="00A406A0" w:rsidP="00A406A0">
            <w:pPr>
              <w:pStyle w:val="ListParagraph"/>
              <w:numPr>
                <w:ilvl w:val="0"/>
                <w:numId w:val="2"/>
              </w:numPr>
              <w:rPr>
                <w:b w:val="0"/>
                <w:sz w:val="24"/>
              </w:rPr>
            </w:pPr>
            <w:r w:rsidRPr="00A406A0">
              <w:rPr>
                <w:b w:val="0"/>
                <w:sz w:val="24"/>
              </w:rPr>
              <w:t>Swimsuit</w:t>
            </w:r>
          </w:p>
          <w:p w14:paraId="768851E8" w14:textId="6A8A789F" w:rsidR="00A406A0" w:rsidRPr="00A406A0" w:rsidRDefault="00A406A0" w:rsidP="00A406A0">
            <w:pPr>
              <w:pStyle w:val="ListParagraph"/>
              <w:numPr>
                <w:ilvl w:val="0"/>
                <w:numId w:val="2"/>
              </w:numPr>
              <w:rPr>
                <w:b w:val="0"/>
                <w:sz w:val="24"/>
              </w:rPr>
            </w:pPr>
            <w:r w:rsidRPr="00A406A0">
              <w:rPr>
                <w:b w:val="0"/>
                <w:sz w:val="24"/>
              </w:rPr>
              <w:t>Beach towel</w:t>
            </w:r>
          </w:p>
          <w:p w14:paraId="66BB262B" w14:textId="5D424DFE" w:rsidR="00A406A0" w:rsidRPr="00A406A0" w:rsidRDefault="00A406A0" w:rsidP="00A406A0">
            <w:pPr>
              <w:pStyle w:val="ListParagraph"/>
              <w:numPr>
                <w:ilvl w:val="0"/>
                <w:numId w:val="2"/>
              </w:numPr>
              <w:rPr>
                <w:b w:val="0"/>
                <w:sz w:val="24"/>
              </w:rPr>
            </w:pPr>
            <w:r w:rsidRPr="00A406A0">
              <w:rPr>
                <w:b w:val="0"/>
                <w:sz w:val="24"/>
              </w:rPr>
              <w:t>Khaki Shorts</w:t>
            </w:r>
          </w:p>
          <w:p w14:paraId="34B4273F" w14:textId="53B6E822" w:rsidR="00A406A0" w:rsidRPr="00A406A0" w:rsidRDefault="00A406A0" w:rsidP="00A406A0">
            <w:pPr>
              <w:pStyle w:val="ListParagraph"/>
              <w:numPr>
                <w:ilvl w:val="0"/>
                <w:numId w:val="2"/>
              </w:numPr>
              <w:rPr>
                <w:b w:val="0"/>
                <w:sz w:val="24"/>
              </w:rPr>
            </w:pPr>
            <w:r w:rsidRPr="00A406A0">
              <w:rPr>
                <w:b w:val="0"/>
                <w:sz w:val="24"/>
              </w:rPr>
              <w:t>Long Pants</w:t>
            </w:r>
          </w:p>
          <w:p w14:paraId="7E527DBD" w14:textId="2AF4388B" w:rsidR="00A406A0" w:rsidRPr="00A406A0" w:rsidRDefault="00A406A0" w:rsidP="00A406A0">
            <w:pPr>
              <w:pStyle w:val="ListParagraph"/>
              <w:numPr>
                <w:ilvl w:val="0"/>
                <w:numId w:val="2"/>
              </w:numPr>
              <w:rPr>
                <w:b w:val="0"/>
                <w:sz w:val="24"/>
              </w:rPr>
            </w:pPr>
            <w:r w:rsidRPr="00A406A0">
              <w:rPr>
                <w:b w:val="0"/>
                <w:sz w:val="24"/>
              </w:rPr>
              <w:t>Wind breaker jacket or rain coat</w:t>
            </w:r>
          </w:p>
          <w:p w14:paraId="3DAEC468" w14:textId="7629FE51" w:rsidR="00A406A0" w:rsidRPr="00A406A0" w:rsidRDefault="00A406A0" w:rsidP="00A406A0">
            <w:pPr>
              <w:pStyle w:val="ListParagraph"/>
              <w:numPr>
                <w:ilvl w:val="0"/>
                <w:numId w:val="2"/>
              </w:numPr>
              <w:rPr>
                <w:b w:val="0"/>
                <w:sz w:val="24"/>
              </w:rPr>
            </w:pPr>
            <w:r w:rsidRPr="00A406A0">
              <w:rPr>
                <w:b w:val="0"/>
                <w:sz w:val="24"/>
              </w:rPr>
              <w:t>Warm shirt</w:t>
            </w:r>
          </w:p>
          <w:p w14:paraId="193576B6" w14:textId="440E50C1" w:rsidR="00A406A0" w:rsidRPr="00A406A0" w:rsidRDefault="00A406A0" w:rsidP="00A406A0">
            <w:pPr>
              <w:pStyle w:val="ListParagraph"/>
              <w:numPr>
                <w:ilvl w:val="0"/>
                <w:numId w:val="2"/>
              </w:numPr>
              <w:rPr>
                <w:b w:val="0"/>
                <w:sz w:val="24"/>
              </w:rPr>
            </w:pPr>
            <w:r w:rsidRPr="00A406A0">
              <w:rPr>
                <w:b w:val="0"/>
                <w:sz w:val="24"/>
              </w:rPr>
              <w:t>Pajamas</w:t>
            </w:r>
          </w:p>
        </w:tc>
        <w:tc>
          <w:tcPr>
            <w:tcW w:w="3309" w:type="dxa"/>
          </w:tcPr>
          <w:p w14:paraId="11BBE67A" w14:textId="660233AA" w:rsidR="00A406A0" w:rsidRPr="00200A6A" w:rsidRDefault="00A406A0" w:rsidP="00A406A0">
            <w:pPr>
              <w:spacing w:line="276" w:lineRule="auto"/>
              <w:rPr>
                <w:sz w:val="22"/>
              </w:rPr>
            </w:pPr>
            <w:r w:rsidRPr="00200A6A">
              <w:rPr>
                <w:sz w:val="22"/>
              </w:rPr>
              <w:t>Essentials</w:t>
            </w:r>
          </w:p>
          <w:p w14:paraId="2DD2979B" w14:textId="05D0F4C3" w:rsidR="00A406A0" w:rsidRPr="00A406A0" w:rsidRDefault="00A406A0" w:rsidP="00A406A0">
            <w:pPr>
              <w:pStyle w:val="ListParagraph"/>
              <w:numPr>
                <w:ilvl w:val="0"/>
                <w:numId w:val="2"/>
              </w:numPr>
              <w:rPr>
                <w:b w:val="0"/>
                <w:sz w:val="24"/>
              </w:rPr>
            </w:pPr>
            <w:r w:rsidRPr="00A406A0">
              <w:rPr>
                <w:b w:val="0"/>
                <w:sz w:val="24"/>
              </w:rPr>
              <w:t>Water bottle</w:t>
            </w:r>
          </w:p>
          <w:p w14:paraId="030ED6F3" w14:textId="3C4A8E38" w:rsidR="00A406A0" w:rsidRPr="00A406A0" w:rsidRDefault="00A406A0" w:rsidP="00A406A0">
            <w:pPr>
              <w:pStyle w:val="ListParagraph"/>
              <w:numPr>
                <w:ilvl w:val="0"/>
                <w:numId w:val="2"/>
              </w:numPr>
              <w:rPr>
                <w:b w:val="0"/>
                <w:sz w:val="24"/>
              </w:rPr>
            </w:pPr>
            <w:r w:rsidRPr="00A406A0">
              <w:rPr>
                <w:b w:val="0"/>
                <w:sz w:val="24"/>
              </w:rPr>
              <w:t>Personal grooming items</w:t>
            </w:r>
          </w:p>
          <w:p w14:paraId="6B58E03F" w14:textId="133EC8B9" w:rsidR="00A406A0" w:rsidRPr="00A406A0" w:rsidRDefault="00A406A0" w:rsidP="00A406A0">
            <w:pPr>
              <w:pStyle w:val="ListParagraph"/>
              <w:numPr>
                <w:ilvl w:val="0"/>
                <w:numId w:val="2"/>
              </w:numPr>
              <w:rPr>
                <w:b w:val="0"/>
                <w:sz w:val="24"/>
              </w:rPr>
            </w:pPr>
            <w:r w:rsidRPr="00A406A0">
              <w:rPr>
                <w:b w:val="0"/>
                <w:sz w:val="24"/>
              </w:rPr>
              <w:t>Toothbrush &amp; toothpaste</w:t>
            </w:r>
          </w:p>
          <w:p w14:paraId="4B567CED" w14:textId="2F1824E7" w:rsidR="00A406A0" w:rsidRPr="00A406A0" w:rsidRDefault="00A406A0" w:rsidP="00A406A0">
            <w:pPr>
              <w:pStyle w:val="ListParagraph"/>
              <w:numPr>
                <w:ilvl w:val="0"/>
                <w:numId w:val="2"/>
              </w:numPr>
              <w:rPr>
                <w:b w:val="0"/>
                <w:sz w:val="24"/>
              </w:rPr>
            </w:pPr>
            <w:r w:rsidRPr="00A406A0">
              <w:rPr>
                <w:b w:val="0"/>
                <w:sz w:val="24"/>
              </w:rPr>
              <w:t>Soap and Shampoo</w:t>
            </w:r>
          </w:p>
          <w:p w14:paraId="500372B4" w14:textId="6A4D297E" w:rsidR="00A406A0" w:rsidRPr="00A406A0" w:rsidRDefault="00A406A0" w:rsidP="00A406A0">
            <w:pPr>
              <w:pStyle w:val="ListParagraph"/>
              <w:numPr>
                <w:ilvl w:val="0"/>
                <w:numId w:val="2"/>
              </w:numPr>
              <w:rPr>
                <w:b w:val="0"/>
                <w:sz w:val="24"/>
              </w:rPr>
            </w:pPr>
            <w:r w:rsidRPr="00A406A0">
              <w:rPr>
                <w:b w:val="0"/>
                <w:sz w:val="24"/>
              </w:rPr>
              <w:t>Bag for dirty clothes</w:t>
            </w:r>
          </w:p>
          <w:p w14:paraId="2F543EBB" w14:textId="2D3DBA9D" w:rsidR="00A406A0" w:rsidRPr="00A406A0" w:rsidRDefault="00A406A0" w:rsidP="00A406A0">
            <w:pPr>
              <w:pStyle w:val="ListParagraph"/>
              <w:numPr>
                <w:ilvl w:val="0"/>
                <w:numId w:val="2"/>
              </w:numPr>
              <w:rPr>
                <w:b w:val="0"/>
                <w:sz w:val="24"/>
              </w:rPr>
            </w:pPr>
            <w:r w:rsidRPr="00A406A0">
              <w:rPr>
                <w:b w:val="0"/>
                <w:sz w:val="24"/>
              </w:rPr>
              <w:t>Tissues</w:t>
            </w:r>
          </w:p>
          <w:p w14:paraId="4DF74F85" w14:textId="342CEBD5" w:rsidR="00A406A0" w:rsidRPr="00A406A0" w:rsidRDefault="00A406A0" w:rsidP="00A406A0">
            <w:pPr>
              <w:pStyle w:val="ListParagraph"/>
              <w:numPr>
                <w:ilvl w:val="0"/>
                <w:numId w:val="2"/>
              </w:numPr>
              <w:rPr>
                <w:b w:val="0"/>
                <w:sz w:val="24"/>
              </w:rPr>
            </w:pPr>
            <w:r w:rsidRPr="00A406A0">
              <w:rPr>
                <w:b w:val="0"/>
                <w:sz w:val="24"/>
              </w:rPr>
              <w:t>Mosquito repellent</w:t>
            </w:r>
          </w:p>
          <w:p w14:paraId="23B27503" w14:textId="3A601934" w:rsidR="00A406A0" w:rsidRPr="00A406A0" w:rsidRDefault="00A406A0" w:rsidP="00A406A0">
            <w:pPr>
              <w:pStyle w:val="ListParagraph"/>
              <w:numPr>
                <w:ilvl w:val="0"/>
                <w:numId w:val="2"/>
              </w:numPr>
              <w:rPr>
                <w:b w:val="0"/>
                <w:sz w:val="24"/>
              </w:rPr>
            </w:pPr>
            <w:r w:rsidRPr="00A406A0">
              <w:rPr>
                <w:b w:val="0"/>
                <w:sz w:val="24"/>
              </w:rPr>
              <w:t>Sunscreen</w:t>
            </w:r>
          </w:p>
          <w:p w14:paraId="7A2DDC3E" w14:textId="716786EA" w:rsidR="00A406A0" w:rsidRDefault="00A406A0" w:rsidP="00A406A0">
            <w:pPr>
              <w:pStyle w:val="ListParagraph"/>
              <w:numPr>
                <w:ilvl w:val="0"/>
                <w:numId w:val="2"/>
              </w:numPr>
              <w:rPr>
                <w:b w:val="0"/>
                <w:sz w:val="24"/>
              </w:rPr>
            </w:pPr>
            <w:r w:rsidRPr="00A406A0">
              <w:rPr>
                <w:b w:val="0"/>
                <w:sz w:val="24"/>
              </w:rPr>
              <w:t>Deodorant</w:t>
            </w:r>
          </w:p>
          <w:p w14:paraId="2AD11292" w14:textId="77777777" w:rsidR="00200A6A" w:rsidRDefault="00200A6A" w:rsidP="00A406A0">
            <w:pPr>
              <w:pStyle w:val="ListParagraph"/>
              <w:numPr>
                <w:ilvl w:val="0"/>
                <w:numId w:val="2"/>
              </w:numPr>
              <w:rPr>
                <w:b w:val="0"/>
                <w:sz w:val="24"/>
              </w:rPr>
            </w:pPr>
            <w:r>
              <w:rPr>
                <w:b w:val="0"/>
                <w:sz w:val="24"/>
              </w:rPr>
              <w:t>Sleeping bag</w:t>
            </w:r>
          </w:p>
          <w:p w14:paraId="31C24421" w14:textId="4E559BA0" w:rsidR="00200A6A" w:rsidRPr="00A406A0" w:rsidRDefault="00200A6A" w:rsidP="00A406A0">
            <w:pPr>
              <w:pStyle w:val="ListParagraph"/>
              <w:numPr>
                <w:ilvl w:val="0"/>
                <w:numId w:val="2"/>
              </w:numPr>
              <w:rPr>
                <w:b w:val="0"/>
                <w:sz w:val="24"/>
              </w:rPr>
            </w:pPr>
            <w:r>
              <w:rPr>
                <w:b w:val="0"/>
                <w:sz w:val="24"/>
              </w:rPr>
              <w:t>Fitted bed sheet</w:t>
            </w:r>
          </w:p>
          <w:p w14:paraId="3317EEBF" w14:textId="19DAFA3D" w:rsidR="00A406A0" w:rsidRPr="00A406A0" w:rsidRDefault="00A406A0" w:rsidP="00A406A0">
            <w:pPr>
              <w:rPr>
                <w:b w:val="0"/>
                <w:sz w:val="24"/>
              </w:rPr>
            </w:pPr>
          </w:p>
        </w:tc>
        <w:tc>
          <w:tcPr>
            <w:tcW w:w="3309" w:type="dxa"/>
          </w:tcPr>
          <w:p w14:paraId="454039F8" w14:textId="77777777" w:rsidR="00A406A0" w:rsidRPr="00200A6A" w:rsidRDefault="00200A6A" w:rsidP="00A406A0">
            <w:pPr>
              <w:spacing w:line="276" w:lineRule="auto"/>
              <w:rPr>
                <w:rFonts w:ascii="Times New Roman" w:eastAsiaTheme="minorHAnsi" w:hAnsi="Times New Roman" w:cs="Times New Roman"/>
                <w:bCs/>
                <w:color w:val="auto"/>
                <w:sz w:val="23"/>
                <w:szCs w:val="23"/>
              </w:rPr>
            </w:pPr>
            <w:r w:rsidRPr="00200A6A">
              <w:rPr>
                <w:sz w:val="22"/>
              </w:rPr>
              <w:t>Other</w:t>
            </w:r>
          </w:p>
          <w:p w14:paraId="36BA583E" w14:textId="77777777" w:rsidR="00200A6A" w:rsidRPr="00200A6A" w:rsidRDefault="00200A6A" w:rsidP="00200A6A">
            <w:pPr>
              <w:pStyle w:val="ListParagraph"/>
              <w:numPr>
                <w:ilvl w:val="0"/>
                <w:numId w:val="2"/>
              </w:numPr>
              <w:rPr>
                <w:b w:val="0"/>
                <w:sz w:val="24"/>
              </w:rPr>
            </w:pPr>
            <w:r w:rsidRPr="00200A6A">
              <w:rPr>
                <w:b w:val="0"/>
                <w:sz w:val="24"/>
              </w:rPr>
              <w:t>Headlamp</w:t>
            </w:r>
          </w:p>
          <w:p w14:paraId="23B491DD" w14:textId="77777777" w:rsidR="00200A6A" w:rsidRPr="00200A6A" w:rsidRDefault="00200A6A" w:rsidP="00200A6A">
            <w:pPr>
              <w:pStyle w:val="ListParagraph"/>
              <w:numPr>
                <w:ilvl w:val="0"/>
                <w:numId w:val="2"/>
              </w:numPr>
              <w:rPr>
                <w:b w:val="0"/>
                <w:sz w:val="24"/>
              </w:rPr>
            </w:pPr>
            <w:r w:rsidRPr="00200A6A">
              <w:rPr>
                <w:b w:val="0"/>
                <w:sz w:val="24"/>
              </w:rPr>
              <w:t>Notebook and pencil</w:t>
            </w:r>
          </w:p>
          <w:p w14:paraId="4F6E2796" w14:textId="77777777" w:rsidR="00200A6A" w:rsidRPr="00200A6A" w:rsidRDefault="00200A6A" w:rsidP="00200A6A">
            <w:pPr>
              <w:pStyle w:val="ListParagraph"/>
              <w:numPr>
                <w:ilvl w:val="0"/>
                <w:numId w:val="2"/>
              </w:numPr>
              <w:rPr>
                <w:b w:val="0"/>
                <w:sz w:val="24"/>
              </w:rPr>
            </w:pPr>
            <w:r w:rsidRPr="00200A6A">
              <w:rPr>
                <w:b w:val="0"/>
                <w:sz w:val="24"/>
              </w:rPr>
              <w:t>Pocket knife or marline spike</w:t>
            </w:r>
          </w:p>
          <w:p w14:paraId="24F5D5B5" w14:textId="68901CDA" w:rsidR="00200A6A" w:rsidRPr="00200A6A" w:rsidRDefault="00200A6A" w:rsidP="00200A6A">
            <w:pPr>
              <w:pStyle w:val="ListParagraph"/>
              <w:numPr>
                <w:ilvl w:val="0"/>
                <w:numId w:val="2"/>
              </w:numPr>
              <w:rPr>
                <w:b w:val="0"/>
                <w:sz w:val="24"/>
              </w:rPr>
            </w:pPr>
            <w:r w:rsidRPr="00200A6A">
              <w:rPr>
                <w:b w:val="0"/>
                <w:sz w:val="24"/>
              </w:rPr>
              <w:t>Small day-pack</w:t>
            </w:r>
          </w:p>
          <w:p w14:paraId="7BAFC3C3" w14:textId="20F6179D" w:rsidR="00200A6A" w:rsidRPr="00200A6A" w:rsidRDefault="00200A6A" w:rsidP="00200A6A">
            <w:pPr>
              <w:pStyle w:val="ListParagraph"/>
              <w:numPr>
                <w:ilvl w:val="0"/>
                <w:numId w:val="2"/>
              </w:numPr>
              <w:rPr>
                <w:b w:val="0"/>
                <w:sz w:val="24"/>
              </w:rPr>
            </w:pPr>
            <w:r w:rsidRPr="00200A6A">
              <w:rPr>
                <w:b w:val="0"/>
                <w:sz w:val="24"/>
              </w:rPr>
              <w:t>Wallet and money</w:t>
            </w:r>
          </w:p>
          <w:p w14:paraId="22024D5C" w14:textId="77777777" w:rsidR="00200A6A" w:rsidRDefault="00200A6A" w:rsidP="00A406A0">
            <w:pPr>
              <w:spacing w:line="276" w:lineRule="auto"/>
              <w:rPr>
                <w:rFonts w:ascii="Times New Roman" w:eastAsiaTheme="minorHAnsi" w:hAnsi="Times New Roman" w:cs="Times New Roman"/>
                <w:bCs/>
                <w:color w:val="auto"/>
                <w:sz w:val="23"/>
                <w:szCs w:val="23"/>
              </w:rPr>
            </w:pPr>
          </w:p>
          <w:p w14:paraId="4D5E8C14" w14:textId="3F30BAF3" w:rsidR="00200A6A" w:rsidRPr="00200A6A" w:rsidRDefault="00200A6A" w:rsidP="00A406A0">
            <w:pPr>
              <w:spacing w:line="276" w:lineRule="auto"/>
              <w:rPr>
                <w:rFonts w:ascii="Times New Roman" w:eastAsiaTheme="minorHAnsi" w:hAnsi="Times New Roman" w:cs="Times New Roman"/>
                <w:bCs/>
                <w:color w:val="auto"/>
                <w:sz w:val="23"/>
                <w:szCs w:val="23"/>
              </w:rPr>
            </w:pPr>
            <w:r w:rsidRPr="00200A6A">
              <w:rPr>
                <w:sz w:val="22"/>
              </w:rPr>
              <w:t>Optional</w:t>
            </w:r>
          </w:p>
          <w:p w14:paraId="4B80D465" w14:textId="77777777" w:rsidR="00200A6A" w:rsidRPr="00200A6A" w:rsidRDefault="00200A6A" w:rsidP="00200A6A">
            <w:pPr>
              <w:pStyle w:val="ListParagraph"/>
              <w:numPr>
                <w:ilvl w:val="0"/>
                <w:numId w:val="2"/>
              </w:numPr>
              <w:rPr>
                <w:b w:val="0"/>
                <w:sz w:val="24"/>
              </w:rPr>
            </w:pPr>
            <w:r w:rsidRPr="00200A6A">
              <w:rPr>
                <w:b w:val="0"/>
                <w:sz w:val="24"/>
              </w:rPr>
              <w:t>Waterproof camera</w:t>
            </w:r>
          </w:p>
          <w:p w14:paraId="7D40F52F" w14:textId="5E514B53" w:rsidR="00200A6A" w:rsidRDefault="00200A6A" w:rsidP="00200A6A">
            <w:pPr>
              <w:pStyle w:val="ListParagraph"/>
              <w:numPr>
                <w:ilvl w:val="0"/>
                <w:numId w:val="2"/>
              </w:numPr>
              <w:rPr>
                <w:b w:val="0"/>
                <w:sz w:val="24"/>
              </w:rPr>
            </w:pPr>
            <w:r w:rsidRPr="00200A6A">
              <w:rPr>
                <w:b w:val="0"/>
                <w:sz w:val="24"/>
              </w:rPr>
              <w:t xml:space="preserve">Personal navigation </w:t>
            </w:r>
            <w:r>
              <w:rPr>
                <w:b w:val="0"/>
                <w:sz w:val="24"/>
              </w:rPr>
              <w:t>tools</w:t>
            </w:r>
            <w:r w:rsidRPr="00200A6A">
              <w:rPr>
                <w:b w:val="0"/>
                <w:sz w:val="24"/>
              </w:rPr>
              <w:t xml:space="preserve"> </w:t>
            </w:r>
          </w:p>
          <w:p w14:paraId="71111573" w14:textId="77777777" w:rsidR="00200A6A" w:rsidRDefault="00200A6A" w:rsidP="00200A6A">
            <w:pPr>
              <w:pStyle w:val="ListParagraph"/>
              <w:numPr>
                <w:ilvl w:val="0"/>
                <w:numId w:val="2"/>
              </w:numPr>
              <w:rPr>
                <w:b w:val="0"/>
                <w:sz w:val="24"/>
              </w:rPr>
            </w:pPr>
            <w:r w:rsidRPr="00200A6A">
              <w:rPr>
                <w:b w:val="0"/>
                <w:sz w:val="24"/>
              </w:rPr>
              <w:t>Sea Scout handbook</w:t>
            </w:r>
          </w:p>
          <w:p w14:paraId="3770DCFB" w14:textId="12CC4A7B" w:rsidR="000C7807" w:rsidRDefault="000C7807" w:rsidP="00200A6A">
            <w:pPr>
              <w:pStyle w:val="ListParagraph"/>
              <w:numPr>
                <w:ilvl w:val="0"/>
                <w:numId w:val="2"/>
              </w:numPr>
              <w:rPr>
                <w:b w:val="0"/>
                <w:sz w:val="24"/>
              </w:rPr>
            </w:pPr>
            <w:r>
              <w:rPr>
                <w:b w:val="0"/>
                <w:sz w:val="24"/>
              </w:rPr>
              <w:t>Swim goggles</w:t>
            </w:r>
          </w:p>
          <w:p w14:paraId="382EEBEE" w14:textId="63EB6878" w:rsidR="000C7807" w:rsidRPr="00200A6A" w:rsidRDefault="000C7807" w:rsidP="00200A6A">
            <w:pPr>
              <w:pStyle w:val="ListParagraph"/>
              <w:numPr>
                <w:ilvl w:val="0"/>
                <w:numId w:val="2"/>
              </w:numPr>
              <w:rPr>
                <w:b w:val="0"/>
                <w:sz w:val="24"/>
              </w:rPr>
            </w:pPr>
            <w:r>
              <w:rPr>
                <w:b w:val="0"/>
                <w:sz w:val="24"/>
              </w:rPr>
              <w:t>Sun glasses</w:t>
            </w:r>
          </w:p>
        </w:tc>
      </w:tr>
    </w:tbl>
    <w:p w14:paraId="314A12F5" w14:textId="7FDA5AED" w:rsidR="00A406A0" w:rsidRDefault="00A406A0" w:rsidP="00B4676A">
      <w:pPr>
        <w:autoSpaceDE w:val="0"/>
        <w:autoSpaceDN w:val="0"/>
        <w:adjustRightInd w:val="0"/>
        <w:spacing w:line="240" w:lineRule="auto"/>
        <w:rPr>
          <w:rFonts w:ascii="Times New Roman" w:eastAsiaTheme="minorHAnsi" w:hAnsi="Times New Roman" w:cs="Times New Roman"/>
          <w:bCs/>
          <w:color w:val="auto"/>
          <w:sz w:val="23"/>
          <w:szCs w:val="23"/>
        </w:rPr>
      </w:pPr>
    </w:p>
    <w:p w14:paraId="691DC18F" w14:textId="6922A419" w:rsidR="00200A6A" w:rsidRPr="00200A6A" w:rsidRDefault="00200A6A" w:rsidP="00200A6A">
      <w:pPr>
        <w:spacing w:line="240" w:lineRule="auto"/>
        <w:rPr>
          <w:b w:val="0"/>
          <w:sz w:val="24"/>
        </w:rPr>
      </w:pPr>
      <w:r w:rsidRPr="00200A6A">
        <w:rPr>
          <w:b w:val="0"/>
          <w:sz w:val="24"/>
        </w:rPr>
        <w:t>What not to bring: electronics except for kindle</w:t>
      </w:r>
      <w:r w:rsidR="0015004C">
        <w:rPr>
          <w:b w:val="0"/>
          <w:sz w:val="24"/>
        </w:rPr>
        <w:t>, personal food or snacks.</w:t>
      </w:r>
    </w:p>
    <w:p w14:paraId="3B86D80A" w14:textId="77777777" w:rsidR="00B4676A" w:rsidRPr="00B4676A" w:rsidRDefault="00B4676A" w:rsidP="00B4676A"/>
    <w:p w14:paraId="78D0C3A8" w14:textId="77777777" w:rsidR="00E41285" w:rsidRDefault="00E41285" w:rsidP="00E41285">
      <w:pPr>
        <w:pStyle w:val="Heading2"/>
      </w:pPr>
      <w:r>
        <w:lastRenderedPageBreak/>
        <w:t>Information for Parents</w:t>
      </w:r>
    </w:p>
    <w:p w14:paraId="24D92816" w14:textId="73DD2960" w:rsidR="00E41285" w:rsidRDefault="0062689E" w:rsidP="00E41285">
      <w:pPr>
        <w:spacing w:after="200"/>
        <w:rPr>
          <w:b w:val="0"/>
        </w:rPr>
      </w:pPr>
      <w:r w:rsidRPr="0062689E">
        <w:rPr>
          <w:b w:val="0"/>
        </w:rPr>
        <w:t xml:space="preserve">Sea scouting </w:t>
      </w:r>
      <w:r>
        <w:rPr>
          <w:b w:val="0"/>
        </w:rPr>
        <w:t>above all</w:t>
      </w:r>
      <w:r w:rsidR="005F033B">
        <w:rPr>
          <w:b w:val="0"/>
        </w:rPr>
        <w:t>,</w:t>
      </w:r>
      <w:r>
        <w:rPr>
          <w:b w:val="0"/>
        </w:rPr>
        <w:t xml:space="preserve"> is a leadership and personal development program. Yes we have fun sailing, we learn seamanship skills, and we make new friends. But ultimately we do those things together as a team. </w:t>
      </w:r>
      <w:r w:rsidR="00E41285" w:rsidRPr="0062689E">
        <w:rPr>
          <w:b w:val="0"/>
        </w:rPr>
        <w:t xml:space="preserve"> </w:t>
      </w:r>
      <w:r w:rsidR="008F0773">
        <w:rPr>
          <w:b w:val="0"/>
        </w:rPr>
        <w:t xml:space="preserve">The scouts are required to stay the full length of the cruise unless special circumstances arise. </w:t>
      </w:r>
    </w:p>
    <w:p w14:paraId="57B0D2C5" w14:textId="59A50FC6" w:rsidR="008F0773" w:rsidRDefault="008F0773" w:rsidP="00E41285">
      <w:pPr>
        <w:spacing w:after="200"/>
        <w:rPr>
          <w:b w:val="0"/>
        </w:rPr>
      </w:pPr>
      <w:r>
        <w:rPr>
          <w:b w:val="0"/>
        </w:rPr>
        <w:t xml:space="preserve">In case of cancellations, the fee is not refundable unless another scout </w:t>
      </w:r>
      <w:r w:rsidR="005F033B">
        <w:rPr>
          <w:b w:val="0"/>
        </w:rPr>
        <w:t xml:space="preserve">is </w:t>
      </w:r>
      <w:r>
        <w:rPr>
          <w:b w:val="0"/>
        </w:rPr>
        <w:t xml:space="preserve">on the waiting list </w:t>
      </w:r>
      <w:r w:rsidR="005F033B">
        <w:rPr>
          <w:b w:val="0"/>
        </w:rPr>
        <w:t xml:space="preserve">and </w:t>
      </w:r>
      <w:r>
        <w:rPr>
          <w:b w:val="0"/>
        </w:rPr>
        <w:t xml:space="preserve">can fill the spot of the cancelling scout. </w:t>
      </w:r>
      <w:bookmarkStart w:id="0" w:name="_GoBack"/>
      <w:bookmarkEnd w:id="0"/>
    </w:p>
    <w:p w14:paraId="53BC197D" w14:textId="27CF5938" w:rsidR="000C7807" w:rsidRDefault="000C7807" w:rsidP="00E41285">
      <w:pPr>
        <w:spacing w:after="200"/>
        <w:rPr>
          <w:b w:val="0"/>
        </w:rPr>
      </w:pPr>
      <w:r>
        <w:rPr>
          <w:b w:val="0"/>
        </w:rPr>
        <w:t>The fee is $4</w:t>
      </w:r>
      <w:r w:rsidR="00B715C8">
        <w:rPr>
          <w:b w:val="0"/>
        </w:rPr>
        <w:t>70</w:t>
      </w:r>
      <w:r>
        <w:rPr>
          <w:b w:val="0"/>
        </w:rPr>
        <w:t xml:space="preserve"> per participant. The amount includes all meals, snacks and one or two ice cream outings. All fees go towards the trip expenses and annual boat maintenance. Adult leaders participating in the event do not receive any monetary or non-monetary compensation. </w:t>
      </w:r>
    </w:p>
    <w:p w14:paraId="3F6FE0DF" w14:textId="7F07AA48" w:rsidR="00E41285" w:rsidRDefault="008F0E88" w:rsidP="00E41285">
      <w:pPr>
        <w:pStyle w:val="Heading2"/>
      </w:pPr>
      <w:r>
        <w:t>Closing Ceremony</w:t>
      </w:r>
    </w:p>
    <w:p w14:paraId="603F15FE" w14:textId="2038B1E9" w:rsidR="00E41285" w:rsidRPr="00F76CC5" w:rsidRDefault="000C7807" w:rsidP="00E41285">
      <w:pPr>
        <w:spacing w:after="200"/>
        <w:rPr>
          <w:b w:val="0"/>
        </w:rPr>
      </w:pPr>
      <w:r w:rsidRPr="00F76CC5">
        <w:rPr>
          <w:b w:val="0"/>
        </w:rPr>
        <w:t xml:space="preserve">On the final day of the event after returning the Resolution to its </w:t>
      </w:r>
      <w:r w:rsidR="00DC1200" w:rsidRPr="00F76CC5">
        <w:rPr>
          <w:b w:val="0"/>
        </w:rPr>
        <w:t xml:space="preserve">mooring a closing ceremony will be held at the Pequot Yacht Club where the participants will receive their long cruise recognitions. </w:t>
      </w:r>
    </w:p>
    <w:p w14:paraId="28075116" w14:textId="45FE7388" w:rsidR="00E41285" w:rsidRDefault="00E41285" w:rsidP="00E41285">
      <w:pPr>
        <w:pStyle w:val="Heading2"/>
      </w:pPr>
      <w:r>
        <w:t xml:space="preserve">Registration </w:t>
      </w:r>
      <w:r w:rsidR="00DC1200">
        <w:t>Requirements</w:t>
      </w:r>
    </w:p>
    <w:p w14:paraId="15A8408B" w14:textId="705CD063" w:rsidR="00E41285" w:rsidRPr="00F76CC5" w:rsidRDefault="00DC1200" w:rsidP="008F0773">
      <w:pPr>
        <w:spacing w:after="200"/>
        <w:rPr>
          <w:b w:val="0"/>
        </w:rPr>
      </w:pPr>
      <w:r w:rsidRPr="00F76CC5">
        <w:rPr>
          <w:b w:val="0"/>
        </w:rPr>
        <w:t>Registration is on a first come first serve basis. Participation on the long cruise is subject to Skipper’s approval of the applicant’s readiness in terms of skills and maturity. To register contact the Skipper</w:t>
      </w:r>
      <w:r w:rsidR="00F76CC5" w:rsidRPr="00F76CC5">
        <w:rPr>
          <w:b w:val="0"/>
        </w:rPr>
        <w:t xml:space="preserve"> to confirm your eligibility to participate. Upon confirmation of eligibility, complete your registration by sending your fee </w:t>
      </w:r>
      <w:r w:rsidRPr="00F76CC5">
        <w:rPr>
          <w:b w:val="0"/>
        </w:rPr>
        <w:t>$4</w:t>
      </w:r>
      <w:r w:rsidR="00B715C8">
        <w:rPr>
          <w:b w:val="0"/>
        </w:rPr>
        <w:t>70</w:t>
      </w:r>
      <w:r w:rsidRPr="00F76CC5">
        <w:rPr>
          <w:b w:val="0"/>
        </w:rPr>
        <w:t>.00, payable by check made out to “Ship 84”.</w:t>
      </w:r>
      <w:r w:rsidR="00BD560E">
        <w:rPr>
          <w:b w:val="0"/>
        </w:rPr>
        <w:t xml:space="preserve"> </w:t>
      </w:r>
      <w:r w:rsidR="0015004C">
        <w:rPr>
          <w:b w:val="0"/>
        </w:rPr>
        <w:t xml:space="preserve">Payment has to be received on or before </w:t>
      </w:r>
      <w:r w:rsidR="0055373A">
        <w:rPr>
          <w:b w:val="0"/>
        </w:rPr>
        <w:t xml:space="preserve">May </w:t>
      </w:r>
      <w:r w:rsidR="00730E81">
        <w:rPr>
          <w:b w:val="0"/>
        </w:rPr>
        <w:t>31</w:t>
      </w:r>
      <w:r w:rsidR="0015004C">
        <w:rPr>
          <w:b w:val="0"/>
        </w:rPr>
        <w:t xml:space="preserve">  for registration to be complete. </w:t>
      </w:r>
      <w:r w:rsidR="00BD560E">
        <w:rPr>
          <w:b w:val="0"/>
        </w:rPr>
        <w:t>In the event that more than 6 scouts apply, a waiting list will be created.</w:t>
      </w:r>
      <w:r w:rsidR="00B715C8">
        <w:rPr>
          <w:b w:val="0"/>
        </w:rPr>
        <w:t xml:space="preserve"> In the event that there fewer than 6 Ship 84 scouts register, eligible  scouts from other area ships may be accepted.</w:t>
      </w:r>
    </w:p>
    <w:sectPr w:rsidR="00E41285" w:rsidRPr="00F76CC5"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62781" w14:textId="77777777" w:rsidR="00A531F1" w:rsidRDefault="00A531F1">
      <w:r>
        <w:separator/>
      </w:r>
    </w:p>
    <w:p w14:paraId="4F064A7E" w14:textId="77777777" w:rsidR="00A531F1" w:rsidRDefault="00A531F1"/>
  </w:endnote>
  <w:endnote w:type="continuationSeparator" w:id="0">
    <w:p w14:paraId="1180E767" w14:textId="77777777" w:rsidR="00A531F1" w:rsidRDefault="00A531F1">
      <w:r>
        <w:continuationSeparator/>
      </w:r>
    </w:p>
    <w:p w14:paraId="193A02F5" w14:textId="77777777" w:rsidR="00A531F1" w:rsidRDefault="00A531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4506BFD" w14:textId="77777777" w:rsidR="007030C9" w:rsidRDefault="007030C9">
        <w:pPr>
          <w:pStyle w:val="Footer"/>
          <w:jc w:val="center"/>
        </w:pPr>
        <w:r>
          <w:fldChar w:fldCharType="begin"/>
        </w:r>
        <w:r>
          <w:instrText xml:space="preserve"> PAGE   \* MERGEFORMAT </w:instrText>
        </w:r>
        <w:r>
          <w:fldChar w:fldCharType="separate"/>
        </w:r>
        <w:r w:rsidR="00B715C8">
          <w:rPr>
            <w:noProof/>
          </w:rPr>
          <w:t>1</w:t>
        </w:r>
        <w:r>
          <w:rPr>
            <w:noProof/>
          </w:rPr>
          <w:fldChar w:fldCharType="end"/>
        </w:r>
      </w:p>
    </w:sdtContent>
  </w:sdt>
  <w:p w14:paraId="1C4B8228" w14:textId="77777777" w:rsidR="007030C9" w:rsidRDefault="00703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73567" w14:textId="77777777" w:rsidR="00A531F1" w:rsidRDefault="00A531F1">
      <w:r>
        <w:separator/>
      </w:r>
    </w:p>
    <w:p w14:paraId="3338604C" w14:textId="77777777" w:rsidR="00A531F1" w:rsidRDefault="00A531F1"/>
  </w:footnote>
  <w:footnote w:type="continuationSeparator" w:id="0">
    <w:p w14:paraId="028231ED" w14:textId="77777777" w:rsidR="00A531F1" w:rsidRDefault="00A531F1">
      <w:r>
        <w:continuationSeparator/>
      </w:r>
    </w:p>
    <w:p w14:paraId="57C20D57" w14:textId="77777777" w:rsidR="00A531F1" w:rsidRDefault="00A531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44546A" w:themeColor="text2"/>
        <w:left w:val="single" w:sz="36" w:space="0" w:color="44546A" w:themeColor="text2"/>
        <w:bottom w:val="single" w:sz="36" w:space="0" w:color="44546A" w:themeColor="text2"/>
        <w:right w:val="single" w:sz="36" w:space="0" w:color="44546A" w:themeColor="text2"/>
        <w:insideH w:val="single" w:sz="36" w:space="0" w:color="44546A" w:themeColor="text2"/>
        <w:insideV w:val="single" w:sz="36" w:space="0" w:color="44546A" w:themeColor="text2"/>
      </w:tblBorders>
      <w:tblLook w:val="0000" w:firstRow="0" w:lastRow="0" w:firstColumn="0" w:lastColumn="0" w:noHBand="0" w:noVBand="0"/>
    </w:tblPr>
    <w:tblGrid>
      <w:gridCol w:w="9990"/>
    </w:tblGrid>
    <w:tr w:rsidR="007030C9" w14:paraId="3F9AD0D6" w14:textId="77777777" w:rsidTr="00D077E9">
      <w:trPr>
        <w:trHeight w:val="978"/>
      </w:trPr>
      <w:tc>
        <w:tcPr>
          <w:tcW w:w="9990" w:type="dxa"/>
          <w:tcBorders>
            <w:top w:val="nil"/>
            <w:left w:val="nil"/>
            <w:bottom w:val="single" w:sz="36" w:space="0" w:color="A5A5A5" w:themeColor="accent3"/>
            <w:right w:val="nil"/>
          </w:tcBorders>
        </w:tcPr>
        <w:p w14:paraId="71BB7595" w14:textId="3CFFC8B9" w:rsidR="007030C9" w:rsidRPr="007D2362" w:rsidRDefault="007030C9" w:rsidP="007D2362">
          <w:pPr>
            <w:pStyle w:val="Header"/>
            <w:jc w:val="center"/>
            <w:rPr>
              <w:color w:val="F7CAAC" w:themeColor="accent2" w:themeTint="66"/>
              <w14:textOutline w14:w="11112" w14:cap="flat" w14:cmpd="sng" w14:algn="ctr">
                <w14:solidFill>
                  <w14:schemeClr w14:val="accent2"/>
                </w14:solidFill>
                <w14:prstDash w14:val="solid"/>
                <w14:round/>
              </w14:textOutline>
            </w:rPr>
          </w:pPr>
        </w:p>
      </w:tc>
    </w:tr>
  </w:tbl>
  <w:p w14:paraId="314A7763" w14:textId="77777777" w:rsidR="007030C9" w:rsidRDefault="007030C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023E"/>
    <w:multiLevelType w:val="hybridMultilevel"/>
    <w:tmpl w:val="719A7F46"/>
    <w:lvl w:ilvl="0" w:tplc="DFAC6480">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C6C02"/>
    <w:multiLevelType w:val="hybridMultilevel"/>
    <w:tmpl w:val="CED65D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F2E"/>
    <w:rsid w:val="0002482E"/>
    <w:rsid w:val="000346BB"/>
    <w:rsid w:val="000408C8"/>
    <w:rsid w:val="0004442C"/>
    <w:rsid w:val="00050324"/>
    <w:rsid w:val="000A0150"/>
    <w:rsid w:val="000C7807"/>
    <w:rsid w:val="000E12FF"/>
    <w:rsid w:val="000E63C9"/>
    <w:rsid w:val="000E7C00"/>
    <w:rsid w:val="0010357B"/>
    <w:rsid w:val="00104C1B"/>
    <w:rsid w:val="00117EBA"/>
    <w:rsid w:val="00130E9D"/>
    <w:rsid w:val="00140961"/>
    <w:rsid w:val="0015004C"/>
    <w:rsid w:val="00150A6D"/>
    <w:rsid w:val="00151D4C"/>
    <w:rsid w:val="00164445"/>
    <w:rsid w:val="00176855"/>
    <w:rsid w:val="00185B35"/>
    <w:rsid w:val="001C2F0D"/>
    <w:rsid w:val="001E5211"/>
    <w:rsid w:val="001E52AD"/>
    <w:rsid w:val="001F2BC8"/>
    <w:rsid w:val="001F5F6B"/>
    <w:rsid w:val="00200A6A"/>
    <w:rsid w:val="0024229D"/>
    <w:rsid w:val="00243EBC"/>
    <w:rsid w:val="00246A35"/>
    <w:rsid w:val="00256DE8"/>
    <w:rsid w:val="00284348"/>
    <w:rsid w:val="00297BC4"/>
    <w:rsid w:val="002B2946"/>
    <w:rsid w:val="002C7773"/>
    <w:rsid w:val="002D0B69"/>
    <w:rsid w:val="002D502F"/>
    <w:rsid w:val="002F51F5"/>
    <w:rsid w:val="00312137"/>
    <w:rsid w:val="00330359"/>
    <w:rsid w:val="0033762F"/>
    <w:rsid w:val="00342556"/>
    <w:rsid w:val="00361471"/>
    <w:rsid w:val="00365E92"/>
    <w:rsid w:val="00366C7E"/>
    <w:rsid w:val="00384EA3"/>
    <w:rsid w:val="00387CCF"/>
    <w:rsid w:val="003A39A1"/>
    <w:rsid w:val="003C2191"/>
    <w:rsid w:val="003C4CF0"/>
    <w:rsid w:val="003D3863"/>
    <w:rsid w:val="003E571D"/>
    <w:rsid w:val="003F5CD9"/>
    <w:rsid w:val="00402097"/>
    <w:rsid w:val="004110DE"/>
    <w:rsid w:val="00425242"/>
    <w:rsid w:val="004258DF"/>
    <w:rsid w:val="00426E78"/>
    <w:rsid w:val="0044085A"/>
    <w:rsid w:val="00460FFF"/>
    <w:rsid w:val="00491D16"/>
    <w:rsid w:val="004A4D7E"/>
    <w:rsid w:val="004B21A5"/>
    <w:rsid w:val="004F0D56"/>
    <w:rsid w:val="00503764"/>
    <w:rsid w:val="005037F0"/>
    <w:rsid w:val="00511D1C"/>
    <w:rsid w:val="00516A86"/>
    <w:rsid w:val="0052756F"/>
    <w:rsid w:val="005275F6"/>
    <w:rsid w:val="00534A5D"/>
    <w:rsid w:val="0055373A"/>
    <w:rsid w:val="00571591"/>
    <w:rsid w:val="00572102"/>
    <w:rsid w:val="005F033B"/>
    <w:rsid w:val="005F1BB0"/>
    <w:rsid w:val="00611000"/>
    <w:rsid w:val="00612A7B"/>
    <w:rsid w:val="00622286"/>
    <w:rsid w:val="0062687E"/>
    <w:rsid w:val="0062689E"/>
    <w:rsid w:val="00640974"/>
    <w:rsid w:val="00656C4D"/>
    <w:rsid w:val="00665BF1"/>
    <w:rsid w:val="006B0BE8"/>
    <w:rsid w:val="006B7694"/>
    <w:rsid w:val="006C54B5"/>
    <w:rsid w:val="006E5716"/>
    <w:rsid w:val="006E7432"/>
    <w:rsid w:val="007030C9"/>
    <w:rsid w:val="007302B3"/>
    <w:rsid w:val="00730733"/>
    <w:rsid w:val="00730E3A"/>
    <w:rsid w:val="00730E81"/>
    <w:rsid w:val="00736AAF"/>
    <w:rsid w:val="00737F43"/>
    <w:rsid w:val="00751164"/>
    <w:rsid w:val="00765B2A"/>
    <w:rsid w:val="0077579D"/>
    <w:rsid w:val="00783A34"/>
    <w:rsid w:val="00784295"/>
    <w:rsid w:val="00794841"/>
    <w:rsid w:val="007C6B52"/>
    <w:rsid w:val="007D16C5"/>
    <w:rsid w:val="007D2362"/>
    <w:rsid w:val="007E66EE"/>
    <w:rsid w:val="007E6F3F"/>
    <w:rsid w:val="00811715"/>
    <w:rsid w:val="0082533D"/>
    <w:rsid w:val="00846162"/>
    <w:rsid w:val="00856243"/>
    <w:rsid w:val="00856276"/>
    <w:rsid w:val="00862FE4"/>
    <w:rsid w:val="0086389A"/>
    <w:rsid w:val="0087605E"/>
    <w:rsid w:val="00890346"/>
    <w:rsid w:val="008B1FEE"/>
    <w:rsid w:val="008F0773"/>
    <w:rsid w:val="008F0E88"/>
    <w:rsid w:val="00900BBA"/>
    <w:rsid w:val="00903C32"/>
    <w:rsid w:val="00903DE6"/>
    <w:rsid w:val="00916B16"/>
    <w:rsid w:val="009173B9"/>
    <w:rsid w:val="0093335D"/>
    <w:rsid w:val="0093613E"/>
    <w:rsid w:val="00940346"/>
    <w:rsid w:val="00943026"/>
    <w:rsid w:val="009464F2"/>
    <w:rsid w:val="00947F01"/>
    <w:rsid w:val="00965A92"/>
    <w:rsid w:val="00966B81"/>
    <w:rsid w:val="00975263"/>
    <w:rsid w:val="009C7720"/>
    <w:rsid w:val="009E7CDF"/>
    <w:rsid w:val="00A118A4"/>
    <w:rsid w:val="00A222A5"/>
    <w:rsid w:val="00A23AFA"/>
    <w:rsid w:val="00A31B3E"/>
    <w:rsid w:val="00A367C6"/>
    <w:rsid w:val="00A406A0"/>
    <w:rsid w:val="00A531F1"/>
    <w:rsid w:val="00A532F3"/>
    <w:rsid w:val="00A56C0E"/>
    <w:rsid w:val="00A61045"/>
    <w:rsid w:val="00A7162A"/>
    <w:rsid w:val="00A8125F"/>
    <w:rsid w:val="00A8489E"/>
    <w:rsid w:val="00AC269E"/>
    <w:rsid w:val="00AC29F3"/>
    <w:rsid w:val="00B001BA"/>
    <w:rsid w:val="00B1066C"/>
    <w:rsid w:val="00B16E37"/>
    <w:rsid w:val="00B231E5"/>
    <w:rsid w:val="00B41AFF"/>
    <w:rsid w:val="00B4676A"/>
    <w:rsid w:val="00B715C8"/>
    <w:rsid w:val="00BA49CA"/>
    <w:rsid w:val="00BB64C5"/>
    <w:rsid w:val="00BC145E"/>
    <w:rsid w:val="00BC7E50"/>
    <w:rsid w:val="00BD560E"/>
    <w:rsid w:val="00C0019E"/>
    <w:rsid w:val="00C02B87"/>
    <w:rsid w:val="00C16DCB"/>
    <w:rsid w:val="00C4086D"/>
    <w:rsid w:val="00C633D7"/>
    <w:rsid w:val="00CA0813"/>
    <w:rsid w:val="00CA1896"/>
    <w:rsid w:val="00CA2F2E"/>
    <w:rsid w:val="00CB029A"/>
    <w:rsid w:val="00CB11C8"/>
    <w:rsid w:val="00CB5B28"/>
    <w:rsid w:val="00CF5371"/>
    <w:rsid w:val="00D0323A"/>
    <w:rsid w:val="00D0559F"/>
    <w:rsid w:val="00D077E9"/>
    <w:rsid w:val="00D1116D"/>
    <w:rsid w:val="00D132A1"/>
    <w:rsid w:val="00D30B68"/>
    <w:rsid w:val="00D42CB7"/>
    <w:rsid w:val="00D5413D"/>
    <w:rsid w:val="00D56637"/>
    <w:rsid w:val="00D570A9"/>
    <w:rsid w:val="00D6365D"/>
    <w:rsid w:val="00D64E1B"/>
    <w:rsid w:val="00D70D02"/>
    <w:rsid w:val="00D770C7"/>
    <w:rsid w:val="00D86945"/>
    <w:rsid w:val="00D90290"/>
    <w:rsid w:val="00DA60C6"/>
    <w:rsid w:val="00DB5F48"/>
    <w:rsid w:val="00DC1200"/>
    <w:rsid w:val="00DC17EB"/>
    <w:rsid w:val="00DD152F"/>
    <w:rsid w:val="00DE213F"/>
    <w:rsid w:val="00DF027C"/>
    <w:rsid w:val="00E00A32"/>
    <w:rsid w:val="00E1616F"/>
    <w:rsid w:val="00E22ACD"/>
    <w:rsid w:val="00E41285"/>
    <w:rsid w:val="00E620B0"/>
    <w:rsid w:val="00E672D8"/>
    <w:rsid w:val="00E81B40"/>
    <w:rsid w:val="00E948F0"/>
    <w:rsid w:val="00E97CA5"/>
    <w:rsid w:val="00ED2515"/>
    <w:rsid w:val="00ED33BB"/>
    <w:rsid w:val="00EE611B"/>
    <w:rsid w:val="00EF555B"/>
    <w:rsid w:val="00F00B57"/>
    <w:rsid w:val="00F027BB"/>
    <w:rsid w:val="00F02D55"/>
    <w:rsid w:val="00F11C52"/>
    <w:rsid w:val="00F11DCF"/>
    <w:rsid w:val="00F162EA"/>
    <w:rsid w:val="00F34AAD"/>
    <w:rsid w:val="00F36C0F"/>
    <w:rsid w:val="00F51B55"/>
    <w:rsid w:val="00F52D27"/>
    <w:rsid w:val="00F71008"/>
    <w:rsid w:val="00F76CC5"/>
    <w:rsid w:val="00F83527"/>
    <w:rsid w:val="00F942A4"/>
    <w:rsid w:val="00F969A8"/>
    <w:rsid w:val="00FD583F"/>
    <w:rsid w:val="00FD7488"/>
    <w:rsid w:val="00FF114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4FE9"/>
  <w15:docId w15:val="{BD46CCB7-E59F-4F15-9427-9DDA5AF1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44546A"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97BC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44546A"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44546A"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323E4F"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44546A"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44546A" w:themeColor="text2"/>
      <w:sz w:val="28"/>
      <w:szCs w:val="22"/>
    </w:rPr>
  </w:style>
  <w:style w:type="character" w:customStyle="1" w:styleId="EmphasisTextChar">
    <w:name w:val="Emphasis Text Char"/>
    <w:basedOn w:val="DefaultParagraphFont"/>
    <w:link w:val="EmphasisText"/>
    <w:rsid w:val="00DF027C"/>
    <w:rPr>
      <w:rFonts w:eastAsiaTheme="minorEastAsia"/>
      <w:b/>
      <w:color w:val="44546A" w:themeColor="text2"/>
      <w:sz w:val="28"/>
      <w:szCs w:val="22"/>
    </w:rPr>
  </w:style>
  <w:style w:type="character" w:customStyle="1" w:styleId="Heading3Char">
    <w:name w:val="Heading 3 Char"/>
    <w:basedOn w:val="DefaultParagraphFont"/>
    <w:link w:val="Heading3"/>
    <w:uiPriority w:val="5"/>
    <w:rsid w:val="00297BC4"/>
    <w:rPr>
      <w:rFonts w:asciiTheme="majorHAnsi" w:eastAsiaTheme="majorEastAsia" w:hAnsiTheme="majorHAnsi" w:cstheme="majorBidi"/>
      <w:b/>
      <w:color w:val="1F3763" w:themeColor="accent1" w:themeShade="7F"/>
    </w:rPr>
  </w:style>
  <w:style w:type="paragraph" w:styleId="ListParagraph">
    <w:name w:val="List Paragraph"/>
    <w:basedOn w:val="Normal"/>
    <w:uiPriority w:val="34"/>
    <w:unhideWhenUsed/>
    <w:qFormat/>
    <w:rsid w:val="00A40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967415">
      <w:bodyDiv w:val="1"/>
      <w:marLeft w:val="0"/>
      <w:marRight w:val="0"/>
      <w:marTop w:val="0"/>
      <w:marBottom w:val="0"/>
      <w:divBdr>
        <w:top w:val="none" w:sz="0" w:space="0" w:color="auto"/>
        <w:left w:val="none" w:sz="0" w:space="0" w:color="auto"/>
        <w:bottom w:val="none" w:sz="0" w:space="0" w:color="auto"/>
        <w:right w:val="none" w:sz="0" w:space="0" w:color="auto"/>
      </w:divBdr>
      <w:divsChild>
        <w:div w:id="1526401770">
          <w:marLeft w:val="0"/>
          <w:marRight w:val="0"/>
          <w:marTop w:val="0"/>
          <w:marBottom w:val="0"/>
          <w:divBdr>
            <w:top w:val="none" w:sz="0" w:space="0" w:color="auto"/>
            <w:left w:val="none" w:sz="0" w:space="0" w:color="auto"/>
            <w:bottom w:val="none" w:sz="0" w:space="0" w:color="auto"/>
            <w:right w:val="none" w:sz="0" w:space="0" w:color="auto"/>
          </w:divBdr>
          <w:divsChild>
            <w:div w:id="1459496168">
              <w:marLeft w:val="0"/>
              <w:marRight w:val="0"/>
              <w:marTop w:val="240"/>
              <w:marBottom w:val="240"/>
              <w:divBdr>
                <w:top w:val="single" w:sz="6" w:space="0" w:color="EAECF0"/>
                <w:left w:val="single" w:sz="6" w:space="0" w:color="EAECF0"/>
                <w:bottom w:val="single" w:sz="6" w:space="0" w:color="EAECF0"/>
                <w:right w:val="single" w:sz="6" w:space="0" w:color="EAECF0"/>
              </w:divBdr>
            </w:div>
          </w:divsChild>
        </w:div>
        <w:div w:id="905720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jpeg" /><Relationship Id="rId18" Type="http://schemas.openxmlformats.org/officeDocument/2006/relationships/image" Target="media/image10.jpeg" /><Relationship Id="rId3" Type="http://schemas.openxmlformats.org/officeDocument/2006/relationships/numbering" Target="numbering.xml" /><Relationship Id="rId21" Type="http://schemas.openxmlformats.org/officeDocument/2006/relationships/header" Target="header1.xml" /><Relationship Id="rId7" Type="http://schemas.openxmlformats.org/officeDocument/2006/relationships/footnotes" Target="foot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8.jpe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jpg" /><Relationship Id="rId24" Type="http://schemas.openxmlformats.org/officeDocument/2006/relationships/glossaryDocument" Target="glossary/document.xml" /><Relationship Id="rId5" Type="http://schemas.openxmlformats.org/officeDocument/2006/relationships/settings" Target="settings.xml" /><Relationship Id="rId15" Type="http://schemas.openxmlformats.org/officeDocument/2006/relationships/image" Target="media/image7.jpeg" /><Relationship Id="rId23" Type="http://schemas.openxmlformats.org/officeDocument/2006/relationships/fontTable" Target="fontTable.xml" /><Relationship Id="rId10" Type="http://schemas.openxmlformats.org/officeDocument/2006/relationships/image" Target="media/image2.gif" /><Relationship Id="rId19" Type="http://schemas.openxmlformats.org/officeDocument/2006/relationships/image" Target="media/image11.jpeg" /><Relationship Id="rId4" Type="http://schemas.openxmlformats.org/officeDocument/2006/relationships/styles" Target="styles.xml" /><Relationship Id="rId9" Type="http://schemas.openxmlformats.org/officeDocument/2006/relationships/image" Target="media/image1.jpg" /><Relationship Id="rId14" Type="http://schemas.openxmlformats.org/officeDocument/2006/relationships/image" Target="media/image6.jpeg" /><Relationship Id="rId22" Type="http://schemas.openxmlformats.org/officeDocument/2006/relationships/footer" Target="footer1.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lEyikan\AppData\Roaming\Microsoft\Templates\Report%20(Business%20design).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246F3B750C453F8C2AB7A1C7DB1947"/>
        <w:category>
          <w:name w:val="General"/>
          <w:gallery w:val="placeholder"/>
        </w:category>
        <w:types>
          <w:type w:val="bbPlcHdr"/>
        </w:types>
        <w:behaviors>
          <w:behavior w:val="content"/>
        </w:behaviors>
        <w:guid w:val="{9E02A513-4FC5-4B2F-B6E1-1C0CDCC4A3AB}"/>
      </w:docPartPr>
      <w:docPartBody>
        <w:p w:rsidR="00FF2EC8" w:rsidRDefault="00FF2EC8">
          <w:pPr>
            <w:pStyle w:val="4F246F3B750C453F8C2AB7A1C7DB1947"/>
          </w:pPr>
          <w:r>
            <w:t>COMPANY NAME</w:t>
          </w:r>
        </w:p>
      </w:docPartBody>
    </w:docPart>
    <w:docPart>
      <w:docPartPr>
        <w:name w:val="C9BFFA75F73846A192437991023AA3F7"/>
        <w:category>
          <w:name w:val="General"/>
          <w:gallery w:val="placeholder"/>
        </w:category>
        <w:types>
          <w:type w:val="bbPlcHdr"/>
        </w:types>
        <w:behaviors>
          <w:behavior w:val="content"/>
        </w:behaviors>
        <w:guid w:val="{4D32F6D7-58EA-41FB-B4FB-0B0A51DDA3A0}"/>
      </w:docPartPr>
      <w:docPartBody>
        <w:p w:rsidR="00FF2EC8" w:rsidRDefault="00FF2EC8">
          <w:pPr>
            <w:pStyle w:val="C9BFFA75F73846A192437991023AA3F7"/>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EC8"/>
    <w:rsid w:val="005D7D62"/>
    <w:rsid w:val="00A732BC"/>
    <w:rsid w:val="00FF2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BEE67AAC7F14E2085D80F3F5AE2FE90">
    <w:name w:val="6BEE67AAC7F14E2085D80F3F5AE2FE90"/>
  </w:style>
  <w:style w:type="paragraph" w:customStyle="1" w:styleId="4F246F3B750C453F8C2AB7A1C7DB1947">
    <w:name w:val="4F246F3B750C453F8C2AB7A1C7DB1947"/>
  </w:style>
  <w:style w:type="paragraph" w:customStyle="1" w:styleId="C9BFFA75F73846A192437991023AA3F7">
    <w:name w:val="C9BFFA75F73846A192437991023AA3F7"/>
  </w:style>
  <w:style w:type="paragraph" w:customStyle="1" w:styleId="B25A385945A64DB18EBF1075BBF6F2F3">
    <w:name w:val="B25A385945A64DB18EBF1075BBF6F2F3"/>
  </w:style>
  <w:style w:type="paragraph" w:customStyle="1" w:styleId="0668EBC6BD024B43B74E76C650BD26AB">
    <w:name w:val="0668EBC6BD024B43B74E76C650BD26AB"/>
  </w:style>
  <w:style w:type="paragraph" w:customStyle="1" w:styleId="B5AAD67C430D42E6866ABA9D9E5B380E">
    <w:name w:val="B5AAD67C430D42E6866ABA9D9E5B380E"/>
  </w:style>
  <w:style w:type="paragraph" w:customStyle="1" w:styleId="F8F83D64BBD6420CA9D1E0AE58D6A7BA">
    <w:name w:val="F8F83D64BBD6420CA9D1E0AE58D6A7BA"/>
  </w:style>
  <w:style w:type="paragraph" w:customStyle="1" w:styleId="F079AC79CEEB45BBB9F1D01A54211BFC">
    <w:name w:val="F079AC79CEEB45BBB9F1D01A54211B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Skipper Erol Eyikan
eroleyikan@hotmail.com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8FF8C-BD23-024B-A143-2CB740A0DF1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Report%20(Business%20design).dotx</Template>
  <TotalTime>14393</TotalTime>
  <Pages>8</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ErolEyikan</dc:creator>
  <cp:keywords/>
  <cp:lastModifiedBy>Erol Eyikan</cp:lastModifiedBy>
  <cp:revision>112</cp:revision>
  <cp:lastPrinted>2006-08-01T17:47:00Z</cp:lastPrinted>
  <dcterms:created xsi:type="dcterms:W3CDTF">2018-01-22T02:52:00Z</dcterms:created>
  <dcterms:modified xsi:type="dcterms:W3CDTF">2019-05-20T11:30:00Z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